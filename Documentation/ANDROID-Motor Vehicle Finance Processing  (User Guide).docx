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007B8" w14:textId="77DF6831" w:rsidR="0044538F" w:rsidRPr="00F26736" w:rsidRDefault="00705D43" w:rsidP="0044538F">
      <w:pPr>
        <w:pStyle w:val="Heading1"/>
        <w:rPr>
          <w:color w:val="000000" w:themeColor="text1"/>
        </w:rPr>
      </w:pPr>
      <w:r w:rsidRPr="00F26736">
        <w:rPr>
          <w:color w:val="000000" w:themeColor="text1"/>
        </w:rPr>
        <w:t>GROUP MEMBERS:</w:t>
      </w:r>
    </w:p>
    <w:p w14:paraId="61D1E722" w14:textId="77777777" w:rsidR="001E2A32" w:rsidRPr="00254286" w:rsidRDefault="001E2A32" w:rsidP="001E2A32">
      <w:pPr>
        <w:spacing w:before="0" w:after="0" w:line="240" w:lineRule="auto"/>
        <w:rPr>
          <w:color w:val="023D94"/>
        </w:rPr>
      </w:pPr>
    </w:p>
    <w:p w14:paraId="50AD0A20" w14:textId="4C4D0617" w:rsidR="00FD187D" w:rsidRPr="00254286" w:rsidRDefault="00FD187D" w:rsidP="001E2A32">
      <w:pPr>
        <w:pStyle w:val="ListParagraph"/>
        <w:numPr>
          <w:ilvl w:val="0"/>
          <w:numId w:val="50"/>
        </w:numPr>
        <w:spacing w:before="0" w:after="0" w:line="240" w:lineRule="auto"/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4286"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Muhammad Imad Ali</w:t>
      </w:r>
      <w:r w:rsidRPr="00254286"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4286"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1E2A32" w:rsidRPr="00254286"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(Student1168361)</w:t>
      </w:r>
      <w:r w:rsidR="001E2A32" w:rsidRPr="00254286"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32BF6F1C" w14:textId="7EBE8E01" w:rsidR="00FD187D" w:rsidRPr="00254286" w:rsidRDefault="00FD187D" w:rsidP="00FD187D">
      <w:pPr>
        <w:pStyle w:val="ListParagraph"/>
        <w:numPr>
          <w:ilvl w:val="0"/>
          <w:numId w:val="50"/>
        </w:numPr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4286"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Aliyan Ahmed</w:t>
      </w:r>
      <w:r w:rsidR="001E2A32" w:rsidRPr="00254286"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1E2A32" w:rsidRPr="00254286"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1E2A32" w:rsidRPr="00254286"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(Student1156830)</w:t>
      </w:r>
    </w:p>
    <w:p w14:paraId="2EAFE92D" w14:textId="669CBEDD" w:rsidR="00FD187D" w:rsidRPr="00254286" w:rsidRDefault="00FD187D" w:rsidP="00FD187D">
      <w:pPr>
        <w:pStyle w:val="ListParagraph"/>
        <w:numPr>
          <w:ilvl w:val="0"/>
          <w:numId w:val="50"/>
        </w:numPr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4286"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Zia-Ur-Rehman Khan</w:t>
      </w:r>
      <w:r w:rsidR="001E2A32" w:rsidRPr="00254286"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1E2A32" w:rsidRPr="00254286"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(Student1160630)</w:t>
      </w:r>
    </w:p>
    <w:p w14:paraId="7BDF6564" w14:textId="6BF01E17" w:rsidR="00FD187D" w:rsidRPr="00254286" w:rsidRDefault="00FD187D" w:rsidP="00FD187D">
      <w:pPr>
        <w:pStyle w:val="ListParagraph"/>
        <w:numPr>
          <w:ilvl w:val="0"/>
          <w:numId w:val="50"/>
        </w:numPr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4286"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Affifa Shaukat</w:t>
      </w:r>
      <w:r w:rsidR="001E2A32" w:rsidRPr="00254286"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1E2A32" w:rsidRPr="00254286"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1E2A32" w:rsidRPr="00254286"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(Student1155692)</w:t>
      </w:r>
    </w:p>
    <w:p w14:paraId="5443EAFD" w14:textId="3ECA48C6" w:rsidR="00FD187D" w:rsidRPr="00254286" w:rsidRDefault="00FD187D" w:rsidP="00FD187D">
      <w:pPr>
        <w:pStyle w:val="ListParagraph"/>
        <w:numPr>
          <w:ilvl w:val="0"/>
          <w:numId w:val="50"/>
        </w:numPr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4286"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Jaffar Abbas</w:t>
      </w:r>
      <w:r w:rsidR="001E2A32" w:rsidRPr="00254286"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1E2A32" w:rsidRPr="00254286"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1E2A32" w:rsidRPr="00254286">
        <w:rPr>
          <w:b/>
          <w:color w:val="005677" w:themeColor="accent4" w:themeShade="8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(Student1169699)</w:t>
      </w:r>
    </w:p>
    <w:p w14:paraId="7E451F31" w14:textId="77777777" w:rsidR="0044538F" w:rsidRPr="00F26736" w:rsidRDefault="00705D43" w:rsidP="0044538F">
      <w:pPr>
        <w:pStyle w:val="Heading1"/>
        <w:rPr>
          <w:color w:val="000000" w:themeColor="text1"/>
        </w:rPr>
      </w:pPr>
      <w:r w:rsidRPr="00F26736">
        <w:rPr>
          <w:color w:val="000000" w:themeColor="text1"/>
        </w:rPr>
        <w:t>SUBMITTED TO:</w:t>
      </w:r>
    </w:p>
    <w:p w14:paraId="3CCA984E" w14:textId="4157C561" w:rsidR="00685B4E" w:rsidRPr="00254286" w:rsidRDefault="00811AB0" w:rsidP="0044538F">
      <w:pPr>
        <w:pStyle w:val="ListParagraph"/>
        <w:numPr>
          <w:ilvl w:val="0"/>
          <w:numId w:val="47"/>
        </w:numPr>
        <w:rPr>
          <w:b/>
          <w:color w:val="005677" w:themeColor="accent4" w:themeShade="80"/>
          <w:szCs w:val="24"/>
        </w:rPr>
      </w:pPr>
      <w:hyperlink r:id="rId11" w:history="1">
        <w:r w:rsidR="001A64A5" w:rsidRPr="00254286">
          <w:rPr>
            <w:rStyle w:val="Hyperlink"/>
            <w:b/>
            <w:color w:val="005677" w:themeColor="accent4" w:themeShade="80"/>
            <w:szCs w:val="24"/>
          </w:rPr>
          <w:t>eprojects@aptechfze.ae</w:t>
        </w:r>
      </w:hyperlink>
    </w:p>
    <w:p w14:paraId="3B38C7F2" w14:textId="77777777" w:rsidR="001A64A5" w:rsidRPr="0044538F" w:rsidRDefault="001A64A5" w:rsidP="001A64A5">
      <w:pPr>
        <w:pStyle w:val="ListParagraph"/>
        <w:rPr>
          <w:b/>
          <w:color w:val="0070C0"/>
          <w:szCs w:val="24"/>
        </w:rPr>
      </w:pPr>
    </w:p>
    <w:p w14:paraId="4341CBC4" w14:textId="77777777" w:rsidR="0044538F" w:rsidRPr="0044538F" w:rsidRDefault="0044538F" w:rsidP="0044538F">
      <w:pPr>
        <w:pStyle w:val="Heading1"/>
      </w:pPr>
      <w:r w:rsidRPr="00F26736">
        <w:rPr>
          <w:color w:val="000000" w:themeColor="text1"/>
        </w:rPr>
        <w:t>PROJECT INSTRUCTOR</w:t>
      </w:r>
      <w:r w:rsidRPr="00A10100">
        <w:rPr>
          <w:color w:val="000000" w:themeColor="text1"/>
        </w:rPr>
        <w:t>:</w:t>
      </w:r>
    </w:p>
    <w:p w14:paraId="4E32F977" w14:textId="453235DA" w:rsidR="0044538F" w:rsidRPr="00254286" w:rsidRDefault="0044538F" w:rsidP="0044538F">
      <w:pPr>
        <w:pStyle w:val="ListParagraph"/>
        <w:numPr>
          <w:ilvl w:val="0"/>
          <w:numId w:val="47"/>
        </w:numPr>
        <w:rPr>
          <w:b/>
          <w:color w:val="005677" w:themeColor="accent4" w:themeShade="80"/>
        </w:rPr>
      </w:pPr>
      <w:r w:rsidRPr="00254286">
        <w:rPr>
          <w:b/>
          <w:color w:val="005677" w:themeColor="accent4" w:themeShade="80"/>
        </w:rPr>
        <w:t xml:space="preserve">Miss. </w:t>
      </w:r>
      <w:r w:rsidR="001E2A32" w:rsidRPr="00254286">
        <w:rPr>
          <w:b/>
          <w:color w:val="005677" w:themeColor="accent4" w:themeShade="80"/>
        </w:rPr>
        <w:t>Far</w:t>
      </w:r>
      <w:r w:rsidR="00B8329D">
        <w:rPr>
          <w:b/>
          <w:color w:val="005677" w:themeColor="accent4" w:themeShade="80"/>
        </w:rPr>
        <w:t>i</w:t>
      </w:r>
      <w:r w:rsidR="001E2A32" w:rsidRPr="00254286">
        <w:rPr>
          <w:b/>
          <w:color w:val="005677" w:themeColor="accent4" w:themeShade="80"/>
        </w:rPr>
        <w:t>ha Ahmed</w:t>
      </w:r>
    </w:p>
    <w:p w14:paraId="14992D37" w14:textId="77777777" w:rsidR="009355C2" w:rsidRPr="00F26736" w:rsidRDefault="0044538F" w:rsidP="0044538F">
      <w:pPr>
        <w:pStyle w:val="Heading1"/>
        <w:rPr>
          <w:color w:val="000000" w:themeColor="text1"/>
        </w:rPr>
      </w:pPr>
      <w:r w:rsidRPr="00F26736">
        <w:rPr>
          <w:color w:val="000000" w:themeColor="text1"/>
        </w:rPr>
        <w:t>CURRICULUM CODE:</w:t>
      </w:r>
    </w:p>
    <w:p w14:paraId="5368486F" w14:textId="68E92F90" w:rsidR="0044538F" w:rsidRPr="00254286" w:rsidRDefault="0044538F" w:rsidP="0044538F">
      <w:pPr>
        <w:pStyle w:val="ListParagraph"/>
        <w:numPr>
          <w:ilvl w:val="0"/>
          <w:numId w:val="47"/>
        </w:numPr>
        <w:rPr>
          <w:b/>
          <w:color w:val="005677" w:themeColor="accent4" w:themeShade="80"/>
        </w:rPr>
      </w:pPr>
      <w:r w:rsidRPr="00254286">
        <w:rPr>
          <w:b/>
          <w:color w:val="005677" w:themeColor="accent4" w:themeShade="80"/>
        </w:rPr>
        <w:t>6</w:t>
      </w:r>
      <w:r w:rsidR="00461C3D" w:rsidRPr="00254286">
        <w:rPr>
          <w:b/>
          <w:color w:val="005677" w:themeColor="accent4" w:themeShade="80"/>
        </w:rPr>
        <w:t>7</w:t>
      </w:r>
      <w:r w:rsidRPr="00254286">
        <w:rPr>
          <w:b/>
          <w:color w:val="005677" w:themeColor="accent4" w:themeShade="80"/>
        </w:rPr>
        <w:t>40</w:t>
      </w:r>
    </w:p>
    <w:p w14:paraId="62AF9FAA" w14:textId="77777777" w:rsidR="0044538F" w:rsidRPr="00F26736" w:rsidRDefault="0044538F" w:rsidP="0044538F">
      <w:pPr>
        <w:pStyle w:val="Heading1"/>
        <w:rPr>
          <w:color w:val="000000" w:themeColor="text1"/>
        </w:rPr>
      </w:pPr>
      <w:r w:rsidRPr="00F26736">
        <w:rPr>
          <w:color w:val="000000" w:themeColor="text1"/>
        </w:rPr>
        <w:t>BATCH CODE:</w:t>
      </w:r>
    </w:p>
    <w:p w14:paraId="068D38B1" w14:textId="49234373" w:rsidR="0044538F" w:rsidRPr="00254286" w:rsidRDefault="001E2A32" w:rsidP="0044538F">
      <w:pPr>
        <w:pStyle w:val="ListParagraph"/>
        <w:numPr>
          <w:ilvl w:val="0"/>
          <w:numId w:val="47"/>
        </w:numPr>
        <w:rPr>
          <w:b/>
          <w:color w:val="005677" w:themeColor="accent4" w:themeShade="80"/>
        </w:rPr>
      </w:pPr>
      <w:r w:rsidRPr="00254286">
        <w:rPr>
          <w:b/>
          <w:color w:val="005677" w:themeColor="accent4" w:themeShade="80"/>
        </w:rPr>
        <w:t>1901G1</w:t>
      </w:r>
    </w:p>
    <w:p w14:paraId="1909E0B5" w14:textId="77777777" w:rsidR="001A64A5" w:rsidRDefault="0044538F" w:rsidP="0044538F">
      <w:pPr>
        <w:spacing w:after="0" w:line="240" w:lineRule="auto"/>
        <w:ind w:left="360"/>
        <w:rPr>
          <w:rFonts w:ascii="Times New Roman" w:hAnsi="Times New Roman" w:cs="Times New Roman"/>
          <w:b/>
          <w:color w:val="002060"/>
          <w:sz w:val="96"/>
          <w:szCs w:val="28"/>
        </w:rPr>
      </w:pPr>
      <w:r>
        <w:rPr>
          <w:rFonts w:ascii="Times New Roman" w:hAnsi="Times New Roman" w:cs="Times New Roman"/>
          <w:b/>
          <w:color w:val="002060"/>
          <w:sz w:val="96"/>
          <w:szCs w:val="28"/>
        </w:rPr>
        <w:t xml:space="preserve">       </w:t>
      </w:r>
    </w:p>
    <w:p w14:paraId="79641D89" w14:textId="10CE1073" w:rsidR="001A64A5" w:rsidRPr="0044538F" w:rsidRDefault="0044538F" w:rsidP="001A64A5">
      <w:pPr>
        <w:spacing w:after="0" w:line="240" w:lineRule="auto"/>
        <w:ind w:left="1800" w:firstLine="360"/>
        <w:rPr>
          <w:rFonts w:ascii="Times New Roman" w:hAnsi="Times New Roman" w:cs="Times New Roman"/>
          <w:b/>
          <w:color w:val="002060"/>
          <w:sz w:val="96"/>
          <w:szCs w:val="28"/>
        </w:rPr>
      </w:pPr>
      <w:r>
        <w:rPr>
          <w:rFonts w:ascii="Times New Roman" w:hAnsi="Times New Roman" w:cs="Times New Roman"/>
          <w:b/>
          <w:color w:val="002060"/>
          <w:sz w:val="96"/>
          <w:szCs w:val="28"/>
        </w:rPr>
        <w:t xml:space="preserve"> </w:t>
      </w:r>
      <w:r w:rsidRPr="0044538F">
        <w:rPr>
          <w:rFonts w:ascii="Times New Roman" w:hAnsi="Times New Roman" w:cs="Times New Roman"/>
          <w:b/>
          <w:color w:val="002060"/>
          <w:sz w:val="96"/>
          <w:szCs w:val="28"/>
        </w:rPr>
        <w:t>User Guide</w:t>
      </w:r>
    </w:p>
    <w:p w14:paraId="7C977440" w14:textId="77777777" w:rsidR="0044538F" w:rsidRPr="0044538F" w:rsidRDefault="0051655D" w:rsidP="0044538F">
      <w:pPr>
        <w:pStyle w:val="ListParagraph"/>
        <w:rPr>
          <w:b/>
          <w:color w:val="0070C0"/>
        </w:rPr>
      </w:pPr>
      <w:r>
        <w:rPr>
          <w:noProof/>
        </w:rPr>
        <w:drawing>
          <wp:inline distT="0" distB="0" distL="0" distR="0" wp14:anchorId="695F8097" wp14:editId="0FD51AB1">
            <wp:extent cx="1713230" cy="73152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0" cy="73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color w:val="0070C0"/>
        </w:rPr>
        <w:t xml:space="preserve">                                 </w:t>
      </w:r>
      <w:r>
        <w:rPr>
          <w:noProof/>
        </w:rPr>
        <w:drawing>
          <wp:inline distT="0" distB="0" distL="0" distR="0" wp14:anchorId="7D6DB91C" wp14:editId="75636BF1">
            <wp:extent cx="2103120" cy="878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878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593D5D" w14:textId="77777777" w:rsidR="00FD187D" w:rsidRDefault="00FD187D" w:rsidP="006F38DB">
      <w:pPr>
        <w:pStyle w:val="Heading1"/>
        <w:rPr>
          <w:sz w:val="52"/>
        </w:rPr>
      </w:pPr>
    </w:p>
    <w:p w14:paraId="584EFD7E" w14:textId="2C9410F9" w:rsidR="009A5320" w:rsidRDefault="49347FFF" w:rsidP="49347FFF">
      <w:pPr>
        <w:spacing w:before="480" w:after="0" w:line="276" w:lineRule="auto"/>
        <w:jc w:val="center"/>
        <w:rPr>
          <w:rFonts w:ascii="Colonna MT" w:eastAsia="Colonna MT" w:hAnsi="Colonna MT" w:cs="Colonna MT"/>
          <w:b/>
          <w:bCs/>
          <w:color w:val="365F91"/>
          <w:sz w:val="52"/>
          <w:szCs w:val="52"/>
        </w:rPr>
      </w:pPr>
      <w:r w:rsidRPr="49347FFF">
        <w:rPr>
          <w:rFonts w:ascii="Colonna MT" w:eastAsia="Colonna MT" w:hAnsi="Colonna MT" w:cs="Colonna MT"/>
          <w:b/>
          <w:bCs/>
          <w:color w:val="002060"/>
          <w:sz w:val="52"/>
          <w:szCs w:val="52"/>
          <w:u w:val="single"/>
        </w:rPr>
        <w:t>ACKNOWLEDGEMENT</w:t>
      </w:r>
    </w:p>
    <w:p w14:paraId="0A4F8B0A" w14:textId="43B3E196" w:rsidR="009A5320" w:rsidRPr="00D26B2B" w:rsidRDefault="49347FFF" w:rsidP="00FD187D">
      <w:pPr>
        <w:spacing w:after="200" w:line="1006" w:lineRule="exact"/>
        <w:rPr>
          <w:rFonts w:ascii="Georgia" w:eastAsia="Georgia" w:hAnsi="Georgia" w:cs="Georgia"/>
          <w:i/>
          <w:iCs/>
          <w:color w:val="005677" w:themeColor="accent4" w:themeShade="80"/>
          <w:szCs w:val="24"/>
        </w:rPr>
      </w:pPr>
      <w:r w:rsidRPr="00D26B2B">
        <w:rPr>
          <w:rFonts w:ascii="Georgia" w:eastAsia="Georgia" w:hAnsi="Georgia" w:cs="Georgia"/>
          <w:b/>
          <w:bCs/>
          <w:i/>
          <w:iCs/>
          <w:color w:val="005677" w:themeColor="accent4" w:themeShade="80"/>
          <w:sz w:val="118"/>
          <w:szCs w:val="118"/>
        </w:rPr>
        <w:t>W</w:t>
      </w:r>
      <w:r w:rsidRPr="00D26B2B">
        <w:rPr>
          <w:rFonts w:ascii="Georgia" w:eastAsia="Georgia" w:hAnsi="Georgia" w:cs="Georgia"/>
          <w:i/>
          <w:iCs/>
          <w:color w:val="005677" w:themeColor="accent4" w:themeShade="80"/>
          <w:szCs w:val="24"/>
        </w:rPr>
        <w:t xml:space="preserve">e are thankful to </w:t>
      </w:r>
      <w:r w:rsidRPr="00D26B2B">
        <w:rPr>
          <w:rFonts w:ascii="Georgia" w:eastAsia="Georgia" w:hAnsi="Georgia" w:cs="Georgia"/>
          <w:b/>
          <w:bCs/>
          <w:i/>
          <w:iCs/>
          <w:color w:val="002060"/>
          <w:szCs w:val="24"/>
        </w:rPr>
        <w:t>Almighty, ALLAH</w:t>
      </w:r>
      <w:r w:rsidRPr="00D26B2B">
        <w:rPr>
          <w:rFonts w:ascii="Georgia" w:eastAsia="Georgia" w:hAnsi="Georgia" w:cs="Georgia"/>
          <w:i/>
          <w:iCs/>
          <w:color w:val="002060"/>
          <w:szCs w:val="24"/>
        </w:rPr>
        <w:t xml:space="preserve"> </w:t>
      </w:r>
      <w:r w:rsidRPr="00D26B2B">
        <w:rPr>
          <w:rFonts w:ascii="Georgia" w:eastAsia="Georgia" w:hAnsi="Georgia" w:cs="Georgia"/>
          <w:i/>
          <w:iCs/>
          <w:color w:val="005677" w:themeColor="accent4" w:themeShade="80"/>
          <w:szCs w:val="24"/>
        </w:rPr>
        <w:t>that by His grace we have been successful.  We have tried our best to take all relevant and important topics in consideration so that this</w:t>
      </w:r>
      <w:r w:rsidR="00FD187D" w:rsidRPr="00D26B2B">
        <w:rPr>
          <w:rFonts w:ascii="Georgia" w:eastAsia="Georgia" w:hAnsi="Georgia" w:cs="Georgia"/>
          <w:i/>
          <w:iCs/>
          <w:color w:val="005677" w:themeColor="accent4" w:themeShade="80"/>
          <w:szCs w:val="24"/>
        </w:rPr>
        <w:t xml:space="preserve"> </w:t>
      </w:r>
      <w:r w:rsidRPr="00D26B2B">
        <w:rPr>
          <w:rFonts w:ascii="Georgia" w:eastAsia="Georgia" w:hAnsi="Georgia" w:cs="Georgia"/>
          <w:i/>
          <w:iCs/>
          <w:color w:val="005677" w:themeColor="accent4" w:themeShade="80"/>
          <w:szCs w:val="24"/>
        </w:rPr>
        <w:t>project may become comprehensive.</w:t>
      </w:r>
    </w:p>
    <w:p w14:paraId="66E219B9" w14:textId="77777777" w:rsidR="00FD187D" w:rsidRPr="00D26B2B" w:rsidRDefault="00FD187D" w:rsidP="00FD187D">
      <w:pPr>
        <w:spacing w:after="200" w:line="1006" w:lineRule="exact"/>
        <w:rPr>
          <w:rFonts w:ascii="Georgia" w:eastAsia="Georgia" w:hAnsi="Georgia" w:cs="Georgia"/>
          <w:color w:val="005677" w:themeColor="accent4" w:themeShade="80"/>
          <w:szCs w:val="24"/>
        </w:rPr>
      </w:pPr>
    </w:p>
    <w:p w14:paraId="73862A63" w14:textId="57DA1EB3" w:rsidR="009A5320" w:rsidRPr="00D26B2B" w:rsidRDefault="49347FFF" w:rsidP="49347FFF">
      <w:pPr>
        <w:spacing w:after="200" w:line="276" w:lineRule="auto"/>
        <w:rPr>
          <w:rFonts w:ascii="Georgia" w:eastAsia="Georgia" w:hAnsi="Georgia" w:cs="Georgia"/>
          <w:color w:val="005677" w:themeColor="accent4" w:themeShade="80"/>
          <w:szCs w:val="24"/>
        </w:rPr>
      </w:pPr>
      <w:r w:rsidRPr="00D26B2B">
        <w:rPr>
          <w:rFonts w:ascii="Georgia" w:eastAsia="Georgia" w:hAnsi="Georgia" w:cs="Georgia"/>
          <w:i/>
          <w:iCs/>
          <w:color w:val="005677" w:themeColor="accent4" w:themeShade="80"/>
          <w:szCs w:val="24"/>
        </w:rPr>
        <w:t xml:space="preserve">This is our </w:t>
      </w:r>
      <w:r w:rsidR="00CC4A6D" w:rsidRPr="00D26B2B">
        <w:rPr>
          <w:rFonts w:ascii="Georgia" w:eastAsia="Georgia" w:hAnsi="Georgia" w:cs="Georgia"/>
          <w:b/>
          <w:bCs/>
          <w:i/>
          <w:iCs/>
          <w:color w:val="002060"/>
          <w:szCs w:val="24"/>
        </w:rPr>
        <w:t>Fourth</w:t>
      </w:r>
      <w:r w:rsidRPr="00D26B2B">
        <w:rPr>
          <w:rFonts w:ascii="Georgia" w:eastAsia="Georgia" w:hAnsi="Georgia" w:cs="Georgia"/>
          <w:b/>
          <w:bCs/>
          <w:i/>
          <w:iCs/>
          <w:color w:val="002060"/>
          <w:szCs w:val="24"/>
        </w:rPr>
        <w:t xml:space="preserve"> Year Semester </w:t>
      </w:r>
      <w:r w:rsidRPr="00D26B2B">
        <w:rPr>
          <w:rFonts w:ascii="Georgia" w:eastAsia="Georgia" w:hAnsi="Georgia" w:cs="Georgia"/>
          <w:b/>
          <w:bCs/>
          <w:i/>
          <w:iCs/>
          <w:color w:val="005677" w:themeColor="accent4" w:themeShade="80"/>
          <w:szCs w:val="24"/>
        </w:rPr>
        <w:t>E</w:t>
      </w:r>
      <w:r w:rsidRPr="00D26B2B">
        <w:rPr>
          <w:rFonts w:ascii="Georgia" w:eastAsia="Georgia" w:hAnsi="Georgia" w:cs="Georgia"/>
          <w:i/>
          <w:iCs/>
          <w:color w:val="005677" w:themeColor="accent4" w:themeShade="80"/>
          <w:szCs w:val="24"/>
        </w:rPr>
        <w:t>-project. We have tried our best &amp; struggled for a better outlook to come. This project has been developed in</w:t>
      </w:r>
      <w:r w:rsidRPr="00D26B2B">
        <w:rPr>
          <w:rFonts w:ascii="Georgia" w:eastAsia="Georgia" w:hAnsi="Georgia" w:cs="Georgia"/>
          <w:b/>
          <w:bCs/>
          <w:i/>
          <w:iCs/>
          <w:color w:val="005677" w:themeColor="accent4" w:themeShade="80"/>
          <w:szCs w:val="24"/>
        </w:rPr>
        <w:t xml:space="preserve">. </w:t>
      </w:r>
      <w:r w:rsidRPr="00D26B2B">
        <w:rPr>
          <w:rFonts w:ascii="Georgia" w:eastAsia="Georgia" w:hAnsi="Georgia" w:cs="Georgia"/>
          <w:i/>
          <w:iCs/>
          <w:color w:val="005677" w:themeColor="accent4" w:themeShade="80"/>
          <w:szCs w:val="24"/>
        </w:rPr>
        <w:t xml:space="preserve">We choose to make </w:t>
      </w:r>
      <w:r w:rsidR="00CC4A6D" w:rsidRPr="00D26B2B">
        <w:rPr>
          <w:rFonts w:ascii="Georgia" w:eastAsia="Georgia" w:hAnsi="Georgia" w:cs="Georgia"/>
          <w:i/>
          <w:iCs/>
          <w:color w:val="005677" w:themeColor="accent4" w:themeShade="80"/>
          <w:szCs w:val="24"/>
        </w:rPr>
        <w:t>android application</w:t>
      </w:r>
      <w:r w:rsidRPr="00D26B2B">
        <w:rPr>
          <w:rFonts w:ascii="Georgia" w:eastAsia="Georgia" w:hAnsi="Georgia" w:cs="Georgia"/>
          <w:i/>
          <w:iCs/>
          <w:color w:val="005677" w:themeColor="accent4" w:themeShade="80"/>
          <w:szCs w:val="24"/>
        </w:rPr>
        <w:t xml:space="preserve"> for </w:t>
      </w:r>
      <w:r w:rsidR="00CC4A6D" w:rsidRPr="00D26B2B">
        <w:rPr>
          <w:rFonts w:ascii="Georgia" w:eastAsia="Georgia" w:hAnsi="Georgia" w:cs="Georgia"/>
          <w:b/>
          <w:bCs/>
          <w:i/>
          <w:iCs/>
          <w:color w:val="002060"/>
          <w:szCs w:val="24"/>
        </w:rPr>
        <w:t>vehicle financing</w:t>
      </w:r>
      <w:r w:rsidRPr="00D26B2B">
        <w:rPr>
          <w:rFonts w:ascii="Georgia" w:eastAsia="Georgia" w:hAnsi="Georgia" w:cs="Georgia"/>
          <w:b/>
          <w:bCs/>
          <w:i/>
          <w:iCs/>
          <w:color w:val="002060"/>
          <w:szCs w:val="24"/>
        </w:rPr>
        <w:t xml:space="preserve"> </w:t>
      </w:r>
      <w:r w:rsidRPr="00D26B2B">
        <w:rPr>
          <w:rFonts w:ascii="Georgia" w:eastAsia="Georgia" w:hAnsi="Georgia" w:cs="Georgia"/>
          <w:i/>
          <w:iCs/>
          <w:color w:val="005677" w:themeColor="accent4" w:themeShade="80"/>
          <w:szCs w:val="24"/>
        </w:rPr>
        <w:t xml:space="preserve">as a project. We find easy to do coding </w:t>
      </w:r>
    </w:p>
    <w:p w14:paraId="7D6A6495" w14:textId="1CE83CF6" w:rsidR="009A5320" w:rsidRPr="00D26B2B" w:rsidRDefault="009A5320" w:rsidP="49347FFF">
      <w:pPr>
        <w:spacing w:after="200" w:line="276" w:lineRule="auto"/>
        <w:rPr>
          <w:rFonts w:ascii="Georgia" w:eastAsia="Georgia" w:hAnsi="Georgia" w:cs="Georgia"/>
          <w:color w:val="005677" w:themeColor="accent4" w:themeShade="80"/>
          <w:szCs w:val="24"/>
        </w:rPr>
      </w:pPr>
    </w:p>
    <w:p w14:paraId="115BF9B8" w14:textId="4006281F" w:rsidR="009A5320" w:rsidRPr="00D26B2B" w:rsidRDefault="49347FFF" w:rsidP="49347FFF">
      <w:pPr>
        <w:spacing w:after="200" w:line="276" w:lineRule="auto"/>
        <w:rPr>
          <w:rFonts w:ascii="Segoe UI" w:eastAsia="Segoe UI" w:hAnsi="Segoe UI" w:cs="Segoe UI"/>
          <w:color w:val="005677" w:themeColor="accent4" w:themeShade="80"/>
          <w:szCs w:val="24"/>
        </w:rPr>
      </w:pPr>
      <w:r w:rsidRPr="00D26B2B">
        <w:rPr>
          <w:rFonts w:ascii="Georgia" w:eastAsia="Georgia" w:hAnsi="Georgia" w:cs="Georgia"/>
          <w:i/>
          <w:iCs/>
          <w:color w:val="005677" w:themeColor="accent4" w:themeShade="80"/>
          <w:szCs w:val="24"/>
        </w:rPr>
        <w:t xml:space="preserve">We earnestly hope that this project will provide all the necessarily information required for the user to fulfill their inspiration. </w:t>
      </w:r>
      <w:r w:rsidR="00CC4A6D" w:rsidRPr="00D26B2B">
        <w:rPr>
          <w:rFonts w:ascii="Georgia" w:eastAsia="Georgia" w:hAnsi="Georgia" w:cs="Georgia"/>
          <w:i/>
          <w:iCs/>
          <w:color w:val="005677" w:themeColor="accent4" w:themeShade="80"/>
          <w:szCs w:val="24"/>
        </w:rPr>
        <w:t>However,</w:t>
      </w:r>
      <w:r w:rsidRPr="00D26B2B">
        <w:rPr>
          <w:rFonts w:ascii="Georgia" w:eastAsia="Georgia" w:hAnsi="Georgia" w:cs="Georgia"/>
          <w:i/>
          <w:iCs/>
          <w:color w:val="005677" w:themeColor="accent4" w:themeShade="80"/>
          <w:szCs w:val="24"/>
        </w:rPr>
        <w:t xml:space="preserve"> suggestions for improvement of the project will be thankful received &amp; </w:t>
      </w:r>
      <w:r w:rsidR="00CC4A6D" w:rsidRPr="00D26B2B">
        <w:rPr>
          <w:rFonts w:ascii="Georgia" w:eastAsia="Georgia" w:hAnsi="Georgia" w:cs="Georgia"/>
          <w:i/>
          <w:iCs/>
          <w:color w:val="005677" w:themeColor="accent4" w:themeShade="80"/>
          <w:szCs w:val="24"/>
        </w:rPr>
        <w:t>acknowledgement</w:t>
      </w:r>
      <w:r w:rsidR="00CC4A6D" w:rsidRPr="00D26B2B">
        <w:rPr>
          <w:rFonts w:ascii="Segoe UI" w:eastAsia="Segoe UI" w:hAnsi="Segoe UI" w:cs="Segoe UI"/>
          <w:b/>
          <w:bCs/>
          <w:i/>
          <w:iCs/>
          <w:color w:val="005677" w:themeColor="accent4" w:themeShade="80"/>
          <w:szCs w:val="24"/>
        </w:rPr>
        <w:t>.</w:t>
      </w:r>
    </w:p>
    <w:p w14:paraId="4E290546" w14:textId="2E844B0D" w:rsidR="009A5320" w:rsidRPr="00D26B2B" w:rsidRDefault="49347FFF" w:rsidP="49347FFF">
      <w:pPr>
        <w:spacing w:after="200" w:line="276" w:lineRule="auto"/>
        <w:rPr>
          <w:rFonts w:ascii="Comic Sans MS" w:eastAsia="Comic Sans MS" w:hAnsi="Comic Sans MS" w:cs="Comic Sans MS"/>
          <w:color w:val="005677" w:themeColor="accent4" w:themeShade="80"/>
          <w:sz w:val="28"/>
          <w:szCs w:val="28"/>
        </w:rPr>
      </w:pPr>
      <w:r w:rsidRPr="00D26B2B">
        <w:rPr>
          <w:rFonts w:ascii="Comic Sans MS" w:eastAsia="Comic Sans MS" w:hAnsi="Comic Sans MS" w:cs="Comic Sans MS"/>
          <w:b/>
          <w:bCs/>
          <w:color w:val="005677" w:themeColor="accent4" w:themeShade="80"/>
          <w:sz w:val="28"/>
          <w:szCs w:val="28"/>
        </w:rPr>
        <w:t xml:space="preserve">                                        </w:t>
      </w:r>
    </w:p>
    <w:p w14:paraId="54DCFBB4" w14:textId="7A1ACAB7" w:rsidR="009A5320" w:rsidRDefault="49347FFF" w:rsidP="49347FFF">
      <w:pPr>
        <w:spacing w:after="200" w:line="276" w:lineRule="auto"/>
        <w:rPr>
          <w:rFonts w:ascii="Calibri" w:eastAsia="Calibri" w:hAnsi="Calibri" w:cs="Calibri"/>
          <w:color w:val="000000" w:themeColor="text1"/>
          <w:sz w:val="40"/>
          <w:szCs w:val="40"/>
        </w:rPr>
      </w:pPr>
      <w:r w:rsidRPr="49347FFF">
        <w:rPr>
          <w:rFonts w:ascii="Calibri" w:eastAsia="Calibri" w:hAnsi="Calibri" w:cs="Calibri"/>
          <w:b/>
          <w:bCs/>
          <w:i/>
          <w:iCs/>
          <w:color w:val="002060"/>
          <w:sz w:val="40"/>
          <w:szCs w:val="40"/>
          <w:lang w:val="en-GB"/>
        </w:rPr>
        <w:t xml:space="preserve">                                 Thank You........</w:t>
      </w:r>
    </w:p>
    <w:p w14:paraId="3F44F99B" w14:textId="214D2E80" w:rsidR="009A5320" w:rsidRDefault="009A5320" w:rsidP="49347FFF">
      <w:pPr>
        <w:rPr>
          <w:color w:val="0070C0"/>
          <w:sz w:val="32"/>
          <w:szCs w:val="32"/>
        </w:rPr>
      </w:pPr>
    </w:p>
    <w:p w14:paraId="28FD9C2C" w14:textId="77777777" w:rsidR="00D26B2B" w:rsidRDefault="00D26B2B" w:rsidP="49347FFF">
      <w:pPr>
        <w:rPr>
          <w:color w:val="0070C0"/>
          <w:sz w:val="32"/>
          <w:szCs w:val="32"/>
        </w:rPr>
      </w:pPr>
    </w:p>
    <w:p w14:paraId="73D2A605" w14:textId="77356E13" w:rsidR="009A5320" w:rsidRDefault="49347FFF" w:rsidP="49347FFF">
      <w:pPr>
        <w:spacing w:after="200" w:line="276" w:lineRule="auto"/>
        <w:rPr>
          <w:rFonts w:ascii="Book Antiqua" w:eastAsia="Book Antiqua" w:hAnsi="Book Antiqua" w:cs="Book Antiqua"/>
          <w:color w:val="000000" w:themeColor="text1"/>
          <w:sz w:val="32"/>
          <w:szCs w:val="32"/>
        </w:rPr>
      </w:pPr>
      <w:r w:rsidRPr="49347FFF">
        <w:rPr>
          <w:rFonts w:ascii="Book Antiqua" w:eastAsia="Book Antiqua" w:hAnsi="Book Antiqua" w:cs="Book Antiqua"/>
          <w:b/>
          <w:bCs/>
          <w:color w:val="1F487C"/>
          <w:sz w:val="32"/>
          <w:szCs w:val="32"/>
        </w:rPr>
        <w:t>INTRODUCTION:</w:t>
      </w:r>
    </w:p>
    <w:p w14:paraId="303FE01A" w14:textId="6E593317" w:rsidR="009A5320" w:rsidRPr="009B064D" w:rsidRDefault="49347FFF" w:rsidP="49347FFF">
      <w:pPr>
        <w:spacing w:after="200" w:line="276" w:lineRule="auto"/>
        <w:jc w:val="both"/>
        <w:rPr>
          <w:rFonts w:ascii="Book Antiqua" w:eastAsia="Book Antiqua" w:hAnsi="Book Antiqua" w:cs="Book Antiqua"/>
          <w:color w:val="2A5E68" w:themeColor="background2" w:themeShade="80"/>
          <w:sz w:val="22"/>
        </w:rPr>
      </w:pPr>
      <w:r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t xml:space="preserve">We all need to visit customers for </w:t>
      </w:r>
      <w:r w:rsidR="00CC4A6D"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t>purchasing</w:t>
      </w:r>
      <w:r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t xml:space="preserve"> or </w:t>
      </w:r>
      <w:r w:rsidR="00D26B2B"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t>s</w:t>
      </w:r>
      <w:r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t xml:space="preserve">ometimes it is an urgently situation that </w:t>
      </w:r>
      <w:proofErr w:type="gramStart"/>
      <w:r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t>gifting  whereas</w:t>
      </w:r>
      <w:proofErr w:type="gramEnd"/>
      <w:r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t xml:space="preserve"> most of the other time it is a planned and visit markets. But in both the cases we have to visit the different </w:t>
      </w:r>
      <w:r w:rsidR="00CC4A6D"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t>app</w:t>
      </w:r>
      <w:r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t xml:space="preserve">s to take </w:t>
      </w:r>
      <w:r w:rsidR="00CC4A6D"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t>cars</w:t>
      </w:r>
      <w:r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t xml:space="preserve"> or wait in long queues.</w:t>
      </w:r>
    </w:p>
    <w:p w14:paraId="3BE0F2F4" w14:textId="25D086D3" w:rsidR="009A5320" w:rsidRDefault="009A5320" w:rsidP="49347FFF">
      <w:pPr>
        <w:spacing w:after="200" w:line="276" w:lineRule="auto"/>
        <w:jc w:val="both"/>
        <w:rPr>
          <w:rFonts w:ascii="Book Antiqua" w:eastAsia="Book Antiqua" w:hAnsi="Book Antiqua" w:cs="Book Antiqua"/>
          <w:color w:val="000000" w:themeColor="text1"/>
          <w:sz w:val="22"/>
        </w:rPr>
      </w:pPr>
    </w:p>
    <w:p w14:paraId="67B6655B" w14:textId="5D9F6BFA" w:rsidR="009A5320" w:rsidRPr="009B064D" w:rsidRDefault="00CC4A6D" w:rsidP="49347FFF">
      <w:pPr>
        <w:spacing w:after="200" w:line="276" w:lineRule="auto"/>
        <w:jc w:val="both"/>
        <w:rPr>
          <w:rFonts w:ascii="Book Antiqua" w:eastAsia="Book Antiqua" w:hAnsi="Book Antiqua" w:cs="Book Antiqua"/>
          <w:color w:val="2A5E68" w:themeColor="background2" w:themeShade="80"/>
          <w:sz w:val="22"/>
        </w:rPr>
      </w:pPr>
      <w:r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lastRenderedPageBreak/>
        <w:t>AJIZA</w:t>
      </w:r>
      <w:r w:rsidR="49347FFF"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t xml:space="preserve"> Group is into </w:t>
      </w:r>
      <w:r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t>vehicle purchasing</w:t>
      </w:r>
      <w:r w:rsidR="49347FFF"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t xml:space="preserve"> services for long time and looking at the current shopping scene have decided to come up with a</w:t>
      </w:r>
      <w:r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t>n</w:t>
      </w:r>
      <w:r w:rsidR="49347FFF"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t xml:space="preserve"> </w:t>
      </w:r>
      <w:r w:rsidRPr="009B064D">
        <w:rPr>
          <w:rFonts w:ascii="Book Antiqua" w:eastAsia="Book Antiqua" w:hAnsi="Book Antiqua" w:cs="Book Antiqua"/>
          <w:b/>
          <w:bCs/>
          <w:color w:val="023D94"/>
          <w:sz w:val="22"/>
        </w:rPr>
        <w:t>APPLICATION</w:t>
      </w:r>
      <w:r w:rsidR="49347FFF" w:rsidRPr="009B064D">
        <w:rPr>
          <w:rFonts w:ascii="Book Antiqua" w:eastAsia="Book Antiqua" w:hAnsi="Book Antiqua" w:cs="Book Antiqua"/>
          <w:b/>
          <w:bCs/>
          <w:color w:val="023D94"/>
          <w:sz w:val="22"/>
        </w:rPr>
        <w:t>,</w:t>
      </w:r>
      <w:r w:rsidR="49347FFF" w:rsidRPr="009B064D">
        <w:rPr>
          <w:rFonts w:ascii="Book Antiqua" w:eastAsia="Book Antiqua" w:hAnsi="Book Antiqua" w:cs="Book Antiqua"/>
          <w:color w:val="023D94"/>
          <w:sz w:val="22"/>
        </w:rPr>
        <w:t xml:space="preserve"> </w:t>
      </w:r>
      <w:r w:rsidR="49347FFF"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t>which will host the</w:t>
      </w:r>
      <w:r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t xml:space="preserve"> BUYING</w:t>
      </w:r>
      <w:r w:rsidR="49347FFF"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t xml:space="preserve"> services available in different cities.</w:t>
      </w:r>
    </w:p>
    <w:p w14:paraId="325A0FE6" w14:textId="00A1C6BD" w:rsidR="009A5320" w:rsidRPr="009B064D" w:rsidRDefault="009A5320" w:rsidP="49347FFF">
      <w:pPr>
        <w:spacing w:after="200" w:line="276" w:lineRule="auto"/>
        <w:jc w:val="both"/>
        <w:rPr>
          <w:rFonts w:ascii="Book Antiqua" w:eastAsia="Book Antiqua" w:hAnsi="Book Antiqua" w:cs="Book Antiqua"/>
          <w:color w:val="2A5E68" w:themeColor="background2" w:themeShade="80"/>
          <w:sz w:val="22"/>
        </w:rPr>
      </w:pPr>
    </w:p>
    <w:p w14:paraId="4660D3A9" w14:textId="0397886B" w:rsidR="009A5320" w:rsidRPr="009B064D" w:rsidRDefault="49347FFF" w:rsidP="49347FFF">
      <w:pPr>
        <w:spacing w:after="200" w:line="276" w:lineRule="auto"/>
        <w:jc w:val="both"/>
        <w:rPr>
          <w:rFonts w:ascii="Book Antiqua" w:eastAsia="Book Antiqua" w:hAnsi="Book Antiqua" w:cs="Book Antiqua"/>
          <w:color w:val="2A5E68" w:themeColor="background2" w:themeShade="80"/>
          <w:sz w:val="22"/>
        </w:rPr>
      </w:pPr>
      <w:r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t xml:space="preserve">Individuals will be able to search for specialist items in their surroundings and even book online. </w:t>
      </w:r>
    </w:p>
    <w:p w14:paraId="01A64CF8" w14:textId="25E06557" w:rsidR="009A5320" w:rsidRPr="009B064D" w:rsidRDefault="009A5320" w:rsidP="49347FFF">
      <w:pPr>
        <w:spacing w:after="200" w:line="276" w:lineRule="auto"/>
        <w:jc w:val="both"/>
        <w:rPr>
          <w:rFonts w:ascii="Book Antiqua" w:eastAsia="Book Antiqua" w:hAnsi="Book Antiqua" w:cs="Book Antiqua"/>
          <w:color w:val="2A5E68" w:themeColor="background2" w:themeShade="80"/>
          <w:sz w:val="22"/>
        </w:rPr>
      </w:pPr>
    </w:p>
    <w:p w14:paraId="35445BBB" w14:textId="3FF23D51" w:rsidR="009A5320" w:rsidRPr="009B064D" w:rsidRDefault="00F26736" w:rsidP="49347FFF">
      <w:pPr>
        <w:spacing w:after="200" w:line="276" w:lineRule="auto"/>
        <w:jc w:val="both"/>
        <w:rPr>
          <w:rFonts w:ascii="Book Antiqua" w:eastAsia="Book Antiqua" w:hAnsi="Book Antiqua" w:cs="Book Antiqua"/>
          <w:color w:val="2A5E68" w:themeColor="background2" w:themeShade="80"/>
          <w:sz w:val="22"/>
        </w:rPr>
      </w:pPr>
      <w:r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t>Our application</w:t>
      </w:r>
      <w:r w:rsidR="49347FFF" w:rsidRPr="009B064D">
        <w:rPr>
          <w:rFonts w:ascii="Book Antiqua" w:eastAsia="Book Antiqua" w:hAnsi="Book Antiqua" w:cs="Book Antiqua"/>
          <w:color w:val="2A5E68" w:themeColor="background2" w:themeShade="80"/>
          <w:sz w:val="22"/>
        </w:rPr>
        <w:t xml:space="preserve"> should also record the complete information regarding the Customers.</w:t>
      </w:r>
    </w:p>
    <w:p w14:paraId="3AB9AA97" w14:textId="6BE85E89" w:rsidR="009A5320" w:rsidRPr="00F26736" w:rsidRDefault="009A5320" w:rsidP="0051655D">
      <w:pPr>
        <w:rPr>
          <w:color w:val="007FDE"/>
          <w:sz w:val="32"/>
          <w:szCs w:val="32"/>
        </w:rPr>
      </w:pPr>
    </w:p>
    <w:p w14:paraId="3BF8326C" w14:textId="0FF3297A" w:rsidR="009A5320" w:rsidRDefault="009A5320" w:rsidP="0051655D">
      <w:pPr>
        <w:rPr>
          <w:color w:val="0070C0"/>
          <w:sz w:val="32"/>
          <w:szCs w:val="32"/>
        </w:rPr>
      </w:pPr>
    </w:p>
    <w:p w14:paraId="3BB32643" w14:textId="092D5FA5" w:rsidR="00685B4E" w:rsidRPr="0045151B" w:rsidRDefault="006F43CA" w:rsidP="006F38DB">
      <w:pPr>
        <w:pStyle w:val="Heading1"/>
        <w:rPr>
          <w:color w:val="000000" w:themeColor="text1"/>
        </w:rPr>
      </w:pPr>
      <w:r w:rsidRPr="0045151B">
        <w:rPr>
          <w:color w:val="000000" w:themeColor="text1"/>
        </w:rPr>
        <w:t>P</w:t>
      </w:r>
      <w:r w:rsidR="00F26736" w:rsidRPr="0045151B">
        <w:rPr>
          <w:color w:val="000000" w:themeColor="text1"/>
        </w:rPr>
        <w:t>ROJECT</w:t>
      </w:r>
      <w:r w:rsidRPr="0045151B">
        <w:rPr>
          <w:color w:val="000000" w:themeColor="text1"/>
        </w:rPr>
        <w:t xml:space="preserve"> S</w:t>
      </w:r>
      <w:r w:rsidR="00F26736" w:rsidRPr="0045151B">
        <w:rPr>
          <w:color w:val="000000" w:themeColor="text1"/>
        </w:rPr>
        <w:t>NAPS</w:t>
      </w:r>
    </w:p>
    <w:p w14:paraId="62CFA7B0" w14:textId="2497F575" w:rsidR="006F43CA" w:rsidRPr="006F43CA" w:rsidRDefault="006F43CA" w:rsidP="006F43CA"/>
    <w:p w14:paraId="4C3C9713" w14:textId="4B7C8067" w:rsidR="00852904" w:rsidRPr="009B064D" w:rsidRDefault="006F43CA" w:rsidP="002955AB">
      <w:pPr>
        <w:rPr>
          <w:b/>
          <w:color w:val="2A5E68" w:themeColor="background2" w:themeShade="80"/>
        </w:rPr>
      </w:pPr>
      <w:r w:rsidRPr="006F43CA">
        <w:rPr>
          <w:b/>
          <w:color w:val="0070C0"/>
          <w:highlight w:val="yellow"/>
        </w:rPr>
        <w:t>NOTE</w:t>
      </w:r>
      <w:r w:rsidRPr="009B064D">
        <w:rPr>
          <w:b/>
          <w:color w:val="2A5E68" w:themeColor="background2" w:themeShade="80"/>
          <w:highlight w:val="yellow"/>
        </w:rPr>
        <w:t>:</w:t>
      </w:r>
      <w:r w:rsidRPr="009B064D">
        <w:rPr>
          <w:b/>
          <w:color w:val="2A5E68" w:themeColor="background2" w:themeShade="80"/>
        </w:rPr>
        <w:t xml:space="preserve"> FIRST IMPORT THE DATABASE BACKPACK FILE BEFORE RUNNING THE PROJECT. THEN CHANGE THE CREDENTIALS FROM CONNECTION STRINGS ACCORDING TO YOUR NEED.</w:t>
      </w:r>
    </w:p>
    <w:p w14:paraId="4943804C" w14:textId="27F068D3" w:rsidR="00685B4E" w:rsidRDefault="00EB54F8" w:rsidP="002955AB">
      <w:pPr>
        <w:pStyle w:val="Heading1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49A4F2D" wp14:editId="15151E2D">
            <wp:simplePos x="0" y="0"/>
            <wp:positionH relativeFrom="margin">
              <wp:posOffset>2076450</wp:posOffset>
            </wp:positionH>
            <wp:positionV relativeFrom="paragraph">
              <wp:posOffset>562610</wp:posOffset>
            </wp:positionV>
            <wp:extent cx="2533650" cy="4143375"/>
            <wp:effectExtent l="0" t="0" r="0" b="9525"/>
            <wp:wrapTight wrapText="bothSides">
              <wp:wrapPolygon edited="0">
                <wp:start x="0" y="0"/>
                <wp:lineTo x="0" y="21550"/>
                <wp:lineTo x="21438" y="21550"/>
                <wp:lineTo x="214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9347FFF" w:rsidRPr="0045151B">
        <w:rPr>
          <w:color w:val="000000" w:themeColor="text1"/>
        </w:rPr>
        <w:t>HOME</w:t>
      </w:r>
      <w:r w:rsidR="00852904">
        <w:rPr>
          <w:color w:val="000000" w:themeColor="text1"/>
        </w:rPr>
        <w:t xml:space="preserve"> SCREEN</w:t>
      </w:r>
      <w:r w:rsidR="49347FFF" w:rsidRPr="0045151B">
        <w:rPr>
          <w:color w:val="000000" w:themeColor="text1"/>
        </w:rPr>
        <w:t>:</w:t>
      </w:r>
      <w:r w:rsidR="00852904" w:rsidRPr="00852904">
        <w:rPr>
          <w:noProof/>
        </w:rPr>
        <w:t xml:space="preserve"> </w:t>
      </w:r>
    </w:p>
    <w:p w14:paraId="61BF1EC2" w14:textId="7ED762A6" w:rsidR="00F476B0" w:rsidRDefault="00F476B0" w:rsidP="00F476B0"/>
    <w:p w14:paraId="2F673D1D" w14:textId="0B26354C" w:rsidR="00852904" w:rsidRDefault="00852904" w:rsidP="00F476B0"/>
    <w:p w14:paraId="6FF6BBF9" w14:textId="2CA614E0" w:rsidR="00852904" w:rsidRDefault="00852904" w:rsidP="00F476B0"/>
    <w:p w14:paraId="0934D23B" w14:textId="4A71E9F7" w:rsidR="00852904" w:rsidRDefault="00852904" w:rsidP="00F476B0"/>
    <w:p w14:paraId="0F297BFB" w14:textId="4585F817" w:rsidR="00852904" w:rsidRDefault="00852904" w:rsidP="00F476B0"/>
    <w:p w14:paraId="3F8B7521" w14:textId="6419469B" w:rsidR="00852904" w:rsidRDefault="00852904" w:rsidP="00F476B0"/>
    <w:p w14:paraId="38B69D6C" w14:textId="50C20E67" w:rsidR="00852904" w:rsidRDefault="00852904" w:rsidP="00F476B0"/>
    <w:p w14:paraId="3FAF5AE9" w14:textId="453F8026" w:rsidR="00852904" w:rsidRDefault="00852904" w:rsidP="00F476B0"/>
    <w:p w14:paraId="30241409" w14:textId="73217C20" w:rsidR="00852904" w:rsidRDefault="00852904" w:rsidP="00F476B0"/>
    <w:p w14:paraId="66A3D62D" w14:textId="365C749C" w:rsidR="00852904" w:rsidRDefault="00852904" w:rsidP="00F476B0"/>
    <w:p w14:paraId="13F24C9B" w14:textId="5171982B" w:rsidR="00852904" w:rsidRDefault="00852904" w:rsidP="00F476B0"/>
    <w:p w14:paraId="0DE79CDD" w14:textId="09798BB4" w:rsidR="00852904" w:rsidRDefault="00852904" w:rsidP="00F476B0"/>
    <w:p w14:paraId="16F11B76" w14:textId="3AB731A5" w:rsidR="00852904" w:rsidRDefault="00852904" w:rsidP="00F476B0"/>
    <w:p w14:paraId="20F84E20" w14:textId="70D9EA87" w:rsidR="00852904" w:rsidRDefault="00852904" w:rsidP="00F476B0"/>
    <w:p w14:paraId="73073321" w14:textId="77777777" w:rsidR="00852904" w:rsidRPr="00F476B0" w:rsidRDefault="00852904" w:rsidP="00F476B0"/>
    <w:p w14:paraId="05D517DC" w14:textId="7F6E0E97" w:rsidR="00086515" w:rsidRDefault="00852904" w:rsidP="00086515">
      <w:pPr>
        <w:pStyle w:val="Heading1"/>
        <w:rPr>
          <w:color w:val="000000" w:themeColor="text1"/>
        </w:rPr>
      </w:pPr>
      <w:r>
        <w:rPr>
          <w:color w:val="000000" w:themeColor="text1"/>
        </w:rPr>
        <w:t>LOGIN WITH AUTH</w:t>
      </w:r>
    </w:p>
    <w:p w14:paraId="65DF151B" w14:textId="6ECAD170" w:rsidR="00F476B0" w:rsidRDefault="00F476B0" w:rsidP="00F476B0"/>
    <w:p w14:paraId="75D1B55D" w14:textId="7D389780" w:rsidR="00B8329D" w:rsidRDefault="00B8329D" w:rsidP="00F476B0"/>
    <w:p w14:paraId="7F191025" w14:textId="77777777" w:rsidR="00B8329D" w:rsidRDefault="00B8329D" w:rsidP="00F476B0"/>
    <w:p w14:paraId="7F7929BF" w14:textId="6066318D" w:rsidR="00852904" w:rsidRDefault="00EB54F8" w:rsidP="00F476B0">
      <w:r>
        <w:rPr>
          <w:noProof/>
        </w:rPr>
        <w:drawing>
          <wp:anchor distT="0" distB="0" distL="114300" distR="114300" simplePos="0" relativeHeight="251660288" behindDoc="1" locked="0" layoutInCell="1" allowOverlap="1" wp14:anchorId="59ED4416" wp14:editId="497AD4DC">
            <wp:simplePos x="0" y="0"/>
            <wp:positionH relativeFrom="margin">
              <wp:posOffset>619125</wp:posOffset>
            </wp:positionH>
            <wp:positionV relativeFrom="paragraph">
              <wp:posOffset>8890</wp:posOffset>
            </wp:positionV>
            <wp:extent cx="2519680" cy="4667250"/>
            <wp:effectExtent l="0" t="0" r="0" b="0"/>
            <wp:wrapTight wrapText="bothSides">
              <wp:wrapPolygon edited="0">
                <wp:start x="0" y="0"/>
                <wp:lineTo x="0" y="21512"/>
                <wp:lineTo x="21393" y="21512"/>
                <wp:lineTo x="2139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904">
        <w:rPr>
          <w:noProof/>
        </w:rPr>
        <w:drawing>
          <wp:anchor distT="0" distB="0" distL="114300" distR="114300" simplePos="0" relativeHeight="251661312" behindDoc="1" locked="0" layoutInCell="1" allowOverlap="1" wp14:anchorId="086A5455" wp14:editId="4E2B255E">
            <wp:simplePos x="0" y="0"/>
            <wp:positionH relativeFrom="column">
              <wp:posOffset>3448050</wp:posOffset>
            </wp:positionH>
            <wp:positionV relativeFrom="paragraph">
              <wp:posOffset>8890</wp:posOffset>
            </wp:positionV>
            <wp:extent cx="2466975" cy="4724400"/>
            <wp:effectExtent l="0" t="0" r="9525" b="0"/>
            <wp:wrapTight wrapText="bothSides">
              <wp:wrapPolygon edited="0">
                <wp:start x="0" y="0"/>
                <wp:lineTo x="0" y="21513"/>
                <wp:lineTo x="21517" y="21513"/>
                <wp:lineTo x="2151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4E688A" w14:textId="32135864" w:rsidR="00852904" w:rsidRDefault="00852904" w:rsidP="00F476B0"/>
    <w:p w14:paraId="0E23653A" w14:textId="799B578A" w:rsidR="00852904" w:rsidRDefault="00852904" w:rsidP="00F476B0"/>
    <w:p w14:paraId="70CCDFE2" w14:textId="7CFF90AB" w:rsidR="00852904" w:rsidRDefault="00852904" w:rsidP="00F476B0"/>
    <w:p w14:paraId="2309F9A7" w14:textId="50BB4878" w:rsidR="00852904" w:rsidRDefault="00852904" w:rsidP="00F476B0"/>
    <w:p w14:paraId="3BD80467" w14:textId="692DB0F7" w:rsidR="00852904" w:rsidRDefault="00852904" w:rsidP="00F476B0"/>
    <w:p w14:paraId="18EAF3DC" w14:textId="63D647BD" w:rsidR="00852904" w:rsidRDefault="00852904" w:rsidP="00F476B0"/>
    <w:p w14:paraId="2E8AFB9F" w14:textId="24E3D410" w:rsidR="00852904" w:rsidRDefault="00852904" w:rsidP="00F476B0"/>
    <w:p w14:paraId="534B205C" w14:textId="04254C42" w:rsidR="00852904" w:rsidRDefault="00852904" w:rsidP="00F476B0"/>
    <w:p w14:paraId="25EB237F" w14:textId="48BD765C" w:rsidR="00852904" w:rsidRDefault="00852904" w:rsidP="00F476B0"/>
    <w:p w14:paraId="27727C3E" w14:textId="6E1521AD" w:rsidR="00852904" w:rsidRDefault="00852904" w:rsidP="00F476B0"/>
    <w:p w14:paraId="3BB9CACE" w14:textId="77777777" w:rsidR="00852904" w:rsidRDefault="00852904" w:rsidP="00F476B0"/>
    <w:p w14:paraId="18701CA3" w14:textId="20076711" w:rsidR="00852904" w:rsidRDefault="00852904" w:rsidP="00F476B0"/>
    <w:p w14:paraId="5709C673" w14:textId="4D895843" w:rsidR="00852904" w:rsidRDefault="00852904" w:rsidP="00F476B0"/>
    <w:p w14:paraId="290BE4CC" w14:textId="48553383" w:rsidR="00852904" w:rsidRDefault="00852904" w:rsidP="00F476B0"/>
    <w:p w14:paraId="07A5F46C" w14:textId="049E7FD2" w:rsidR="00852904" w:rsidRDefault="00852904" w:rsidP="00F476B0"/>
    <w:p w14:paraId="4F9A51B0" w14:textId="6E3CA1D4" w:rsidR="00852904" w:rsidRDefault="00852904" w:rsidP="00F476B0"/>
    <w:p w14:paraId="27193A81" w14:textId="0DE61D57" w:rsidR="00852904" w:rsidRDefault="00852904" w:rsidP="00F476B0"/>
    <w:p w14:paraId="5000481B" w14:textId="35DB01CF" w:rsidR="00852904" w:rsidRDefault="00852904" w:rsidP="00F476B0"/>
    <w:p w14:paraId="2DE13F69" w14:textId="354A777C" w:rsidR="00852904" w:rsidRDefault="00852904" w:rsidP="00F476B0"/>
    <w:p w14:paraId="04D6AFCF" w14:textId="3B2350EC" w:rsidR="00852904" w:rsidRDefault="00852904" w:rsidP="00F476B0"/>
    <w:p w14:paraId="54E43477" w14:textId="51BDA50D" w:rsidR="00852904" w:rsidRDefault="00852904" w:rsidP="00F476B0"/>
    <w:p w14:paraId="7371CC2B" w14:textId="6FB295C3" w:rsidR="00852904" w:rsidRDefault="00852904" w:rsidP="00F476B0"/>
    <w:p w14:paraId="31285BB1" w14:textId="745266E5" w:rsidR="00852904" w:rsidRDefault="00852904" w:rsidP="00F476B0"/>
    <w:p w14:paraId="184257FB" w14:textId="77777777" w:rsidR="00852904" w:rsidRPr="00F476B0" w:rsidRDefault="00852904" w:rsidP="00F476B0"/>
    <w:p w14:paraId="7B241B1E" w14:textId="289A98A1" w:rsidR="00086515" w:rsidRPr="0045151B" w:rsidRDefault="00086515" w:rsidP="00B8329D">
      <w:pPr>
        <w:pStyle w:val="Heading1"/>
        <w:tabs>
          <w:tab w:val="left" w:pos="6000"/>
        </w:tabs>
        <w:rPr>
          <w:color w:val="000000" w:themeColor="text1"/>
        </w:rPr>
      </w:pPr>
      <w:r w:rsidRPr="0045151B">
        <w:rPr>
          <w:color w:val="000000" w:themeColor="text1"/>
        </w:rPr>
        <w:lastRenderedPageBreak/>
        <w:t>LOGIN:</w:t>
      </w:r>
      <w:r w:rsidR="00B8329D">
        <w:rPr>
          <w:color w:val="000000" w:themeColor="text1"/>
        </w:rPr>
        <w:tab/>
      </w:r>
    </w:p>
    <w:p w14:paraId="25FE3CA6" w14:textId="0DDF05E1" w:rsidR="00086515" w:rsidRDefault="00086515" w:rsidP="002955AB"/>
    <w:p w14:paraId="17E5F8FF" w14:textId="6841635F" w:rsidR="00852904" w:rsidRDefault="00852904" w:rsidP="002955AB"/>
    <w:p w14:paraId="2008E0FD" w14:textId="2C2A3259" w:rsidR="00852904" w:rsidRDefault="00852904" w:rsidP="002955AB">
      <w:r>
        <w:rPr>
          <w:noProof/>
        </w:rPr>
        <w:drawing>
          <wp:anchor distT="0" distB="0" distL="114300" distR="114300" simplePos="0" relativeHeight="251663360" behindDoc="1" locked="0" layoutInCell="1" allowOverlap="1" wp14:anchorId="409F9006" wp14:editId="74C5A990">
            <wp:simplePos x="0" y="0"/>
            <wp:positionH relativeFrom="column">
              <wp:posOffset>3209925</wp:posOffset>
            </wp:positionH>
            <wp:positionV relativeFrom="paragraph">
              <wp:posOffset>10795</wp:posOffset>
            </wp:positionV>
            <wp:extent cx="2476500" cy="4686300"/>
            <wp:effectExtent l="0" t="0" r="0" b="0"/>
            <wp:wrapTight wrapText="bothSides">
              <wp:wrapPolygon edited="0">
                <wp:start x="0" y="0"/>
                <wp:lineTo x="0" y="21512"/>
                <wp:lineTo x="21434" y="21512"/>
                <wp:lineTo x="2143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B847108" wp14:editId="0A639841">
            <wp:simplePos x="685800" y="1514475"/>
            <wp:positionH relativeFrom="column">
              <wp:align>left</wp:align>
            </wp:positionH>
            <wp:positionV relativeFrom="paragraph">
              <wp:align>top</wp:align>
            </wp:positionV>
            <wp:extent cx="2567284" cy="4657725"/>
            <wp:effectExtent l="0" t="0" r="508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284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F2D949" w14:textId="6AC7539E" w:rsidR="00852904" w:rsidRDefault="00852904" w:rsidP="002955AB"/>
    <w:p w14:paraId="220A60A5" w14:textId="57B6EA05" w:rsidR="00852904" w:rsidRDefault="00852904" w:rsidP="00852904">
      <w:pPr>
        <w:tabs>
          <w:tab w:val="left" w:pos="4290"/>
        </w:tabs>
      </w:pPr>
      <w:r>
        <w:tab/>
      </w:r>
      <w:r>
        <w:br w:type="textWrapping" w:clear="all"/>
      </w:r>
    </w:p>
    <w:p w14:paraId="3C3D7C52" w14:textId="01902C11" w:rsidR="00852904" w:rsidRDefault="00852904" w:rsidP="002955AB"/>
    <w:p w14:paraId="12F73297" w14:textId="305C76FE" w:rsidR="00B8329D" w:rsidRDefault="00B8329D" w:rsidP="002955AB"/>
    <w:p w14:paraId="664DACB9" w14:textId="4CE8317A" w:rsidR="00B8329D" w:rsidRDefault="00B8329D" w:rsidP="002955AB"/>
    <w:p w14:paraId="02BEE5A6" w14:textId="707CB9FD" w:rsidR="00B8329D" w:rsidRDefault="00B8329D" w:rsidP="002955AB"/>
    <w:p w14:paraId="7BF810F3" w14:textId="76AF3CB9" w:rsidR="00B8329D" w:rsidRDefault="00B8329D" w:rsidP="002955AB"/>
    <w:p w14:paraId="3BB98E8D" w14:textId="589E8F1D" w:rsidR="00B8329D" w:rsidRDefault="00B8329D" w:rsidP="002955AB"/>
    <w:p w14:paraId="55E527D9" w14:textId="53368147" w:rsidR="00B8329D" w:rsidRDefault="00B8329D" w:rsidP="002955AB"/>
    <w:p w14:paraId="6D0A6BA3" w14:textId="43D04D2B" w:rsidR="00B8329D" w:rsidRDefault="00B8329D" w:rsidP="002955AB"/>
    <w:p w14:paraId="292D3554" w14:textId="77777777" w:rsidR="00B8329D" w:rsidRDefault="00B8329D" w:rsidP="002955AB"/>
    <w:p w14:paraId="62A44CA9" w14:textId="541DD1A0" w:rsidR="00852904" w:rsidRDefault="00852904" w:rsidP="002955AB"/>
    <w:p w14:paraId="16FFC5FD" w14:textId="3F4FFF3D" w:rsidR="00852904" w:rsidRDefault="00B8329D" w:rsidP="002955AB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6383F77" wp14:editId="5FD07B7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57475" cy="4781550"/>
            <wp:effectExtent l="0" t="0" r="9525" b="0"/>
            <wp:wrapTight wrapText="bothSides">
              <wp:wrapPolygon edited="0">
                <wp:start x="0" y="0"/>
                <wp:lineTo x="0" y="21514"/>
                <wp:lineTo x="21523" y="21514"/>
                <wp:lineTo x="2152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C1345E0" wp14:editId="70D35AA5">
            <wp:simplePos x="0" y="0"/>
            <wp:positionH relativeFrom="margin">
              <wp:posOffset>3600450</wp:posOffset>
            </wp:positionH>
            <wp:positionV relativeFrom="paragraph">
              <wp:posOffset>9525</wp:posOffset>
            </wp:positionV>
            <wp:extent cx="2609215" cy="4762500"/>
            <wp:effectExtent l="0" t="0" r="635" b="0"/>
            <wp:wrapTight wrapText="bothSides">
              <wp:wrapPolygon edited="0">
                <wp:start x="0" y="0"/>
                <wp:lineTo x="0" y="21514"/>
                <wp:lineTo x="21448" y="21514"/>
                <wp:lineTo x="2144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1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D81BE" w14:textId="29934748" w:rsidR="00B8329D" w:rsidRDefault="00B8329D" w:rsidP="002955AB"/>
    <w:p w14:paraId="12CA9A5A" w14:textId="13E124DD" w:rsidR="00B8329D" w:rsidRDefault="00B8329D" w:rsidP="002955AB"/>
    <w:p w14:paraId="2DA942AE" w14:textId="040ED2AE" w:rsidR="49347FFF" w:rsidRDefault="49347FFF" w:rsidP="49347FFF"/>
    <w:p w14:paraId="39D99058" w14:textId="3C28FCC4" w:rsidR="00B8329D" w:rsidRDefault="00B8329D" w:rsidP="49347FFF"/>
    <w:p w14:paraId="4AB7A73E" w14:textId="0297CF11" w:rsidR="00B8329D" w:rsidRDefault="00B8329D" w:rsidP="49347FFF"/>
    <w:p w14:paraId="14EF74FA" w14:textId="41675E55" w:rsidR="00B8329D" w:rsidRDefault="00B8329D" w:rsidP="49347FFF"/>
    <w:p w14:paraId="359AC69C" w14:textId="0DC21F73" w:rsidR="00B8329D" w:rsidRDefault="00B8329D" w:rsidP="49347FFF"/>
    <w:p w14:paraId="6B3D2AE8" w14:textId="24A405F6" w:rsidR="00B8329D" w:rsidRDefault="00B8329D" w:rsidP="49347FFF"/>
    <w:p w14:paraId="438575A0" w14:textId="71FE4AFF" w:rsidR="00B8329D" w:rsidRDefault="00B8329D" w:rsidP="49347FFF"/>
    <w:p w14:paraId="43900A9A" w14:textId="07F39A6E" w:rsidR="00B8329D" w:rsidRDefault="00B8329D" w:rsidP="49347FFF"/>
    <w:p w14:paraId="27781154" w14:textId="443D932A" w:rsidR="00B8329D" w:rsidRDefault="00B8329D" w:rsidP="49347FFF"/>
    <w:p w14:paraId="09438F53" w14:textId="7FDE0730" w:rsidR="00B8329D" w:rsidRDefault="00B8329D" w:rsidP="49347FFF"/>
    <w:p w14:paraId="03C6CACE" w14:textId="7C5EF8CE" w:rsidR="00B8329D" w:rsidRDefault="00B8329D" w:rsidP="49347FFF"/>
    <w:p w14:paraId="627BEAF9" w14:textId="46F24147" w:rsidR="00B8329D" w:rsidRDefault="00B8329D" w:rsidP="49347FFF"/>
    <w:p w14:paraId="56BF0D12" w14:textId="6657B833" w:rsidR="00B8329D" w:rsidRDefault="00B8329D" w:rsidP="49347FFF"/>
    <w:p w14:paraId="4E425EC2" w14:textId="77777777" w:rsidR="00B8329D" w:rsidRDefault="00B8329D" w:rsidP="49347FFF"/>
    <w:p w14:paraId="199F31DD" w14:textId="77777777" w:rsidR="00B8329D" w:rsidRDefault="00B8329D" w:rsidP="49347FFF"/>
    <w:p w14:paraId="7992AA41" w14:textId="3248BCF8" w:rsidR="00086515" w:rsidRDefault="00FD187D" w:rsidP="00B8329D">
      <w:pPr>
        <w:pStyle w:val="Checkbox"/>
      </w:pPr>
      <w:r>
        <w:br w:type="textWrapping" w:clear="all"/>
      </w:r>
    </w:p>
    <w:p w14:paraId="2B864897" w14:textId="599BA22B" w:rsidR="00B8329D" w:rsidRDefault="00B8329D" w:rsidP="00B8329D">
      <w:pPr>
        <w:pStyle w:val="Checkbox"/>
      </w:pPr>
    </w:p>
    <w:p w14:paraId="42A9393E" w14:textId="7105CF65" w:rsidR="00B8329D" w:rsidRDefault="00B8329D" w:rsidP="00B8329D">
      <w:pPr>
        <w:pStyle w:val="Checkbox"/>
      </w:pPr>
    </w:p>
    <w:p w14:paraId="06F247A9" w14:textId="17B3DC83" w:rsidR="00B8329D" w:rsidRDefault="00B8329D" w:rsidP="00B8329D">
      <w:pPr>
        <w:pStyle w:val="Checkbox"/>
      </w:pPr>
    </w:p>
    <w:p w14:paraId="6A1F5751" w14:textId="4F65B470" w:rsidR="00B8329D" w:rsidRDefault="00B8329D" w:rsidP="00B8329D">
      <w:pPr>
        <w:pStyle w:val="Checkbox"/>
      </w:pPr>
    </w:p>
    <w:p w14:paraId="0BC809C0" w14:textId="142AD528" w:rsidR="00B8329D" w:rsidRDefault="00B8329D" w:rsidP="00B8329D">
      <w:pPr>
        <w:pStyle w:val="Checkbox"/>
      </w:pPr>
    </w:p>
    <w:p w14:paraId="4A40212B" w14:textId="19454CF5" w:rsidR="00B8329D" w:rsidRDefault="00B8329D" w:rsidP="00B8329D">
      <w:pPr>
        <w:pStyle w:val="Checkbox"/>
      </w:pPr>
    </w:p>
    <w:p w14:paraId="12A620C8" w14:textId="0A4460F7" w:rsidR="00B8329D" w:rsidRDefault="00B8329D" w:rsidP="00B8329D">
      <w:pPr>
        <w:pStyle w:val="Checkbox"/>
      </w:pPr>
    </w:p>
    <w:p w14:paraId="7C48A211" w14:textId="097E6B2D" w:rsidR="00B8329D" w:rsidRDefault="00B8329D" w:rsidP="00B8329D">
      <w:pPr>
        <w:pStyle w:val="Checkbox"/>
      </w:pPr>
    </w:p>
    <w:p w14:paraId="51E260B5" w14:textId="74A4E4E7" w:rsidR="00B8329D" w:rsidRDefault="00B8329D" w:rsidP="00B8329D">
      <w:pPr>
        <w:pStyle w:val="Checkbox"/>
      </w:pPr>
    </w:p>
    <w:p w14:paraId="74EE7A5C" w14:textId="7BD912C8" w:rsidR="00B8329D" w:rsidRDefault="00B8329D" w:rsidP="00B8329D">
      <w:pPr>
        <w:pStyle w:val="Checkbox"/>
      </w:pPr>
    </w:p>
    <w:p w14:paraId="51B26A22" w14:textId="449E6E59" w:rsidR="00B8329D" w:rsidRDefault="00B8329D" w:rsidP="00B8329D">
      <w:pPr>
        <w:pStyle w:val="Checkbox"/>
      </w:pPr>
    </w:p>
    <w:p w14:paraId="0CFC1790" w14:textId="3E20B0E0" w:rsidR="00B8329D" w:rsidRDefault="00B8329D" w:rsidP="00B8329D">
      <w:pPr>
        <w:pStyle w:val="Checkbox"/>
      </w:pPr>
    </w:p>
    <w:p w14:paraId="072E58BF" w14:textId="180F42EC" w:rsidR="00B8329D" w:rsidRDefault="00B8329D" w:rsidP="00B8329D">
      <w:pPr>
        <w:pStyle w:val="Checkbox"/>
      </w:pPr>
    </w:p>
    <w:p w14:paraId="1C871FAB" w14:textId="06D6A4FD" w:rsidR="00B8329D" w:rsidRDefault="00B8329D" w:rsidP="00B8329D">
      <w:pPr>
        <w:pStyle w:val="Checkbox"/>
      </w:pPr>
    </w:p>
    <w:p w14:paraId="7384246C" w14:textId="2F762B03" w:rsidR="00B8329D" w:rsidRDefault="00B8329D" w:rsidP="00B8329D">
      <w:pPr>
        <w:pStyle w:val="Checkbox"/>
      </w:pPr>
    </w:p>
    <w:p w14:paraId="635CDB98" w14:textId="7C613753" w:rsidR="00B8329D" w:rsidRDefault="00B8329D" w:rsidP="00B8329D">
      <w:pPr>
        <w:pStyle w:val="Checkbox"/>
      </w:pPr>
    </w:p>
    <w:p w14:paraId="001785D8" w14:textId="6F8DCD90" w:rsidR="00EB54F8" w:rsidRPr="0045151B" w:rsidRDefault="00EB54F8" w:rsidP="00EB54F8">
      <w:pPr>
        <w:pStyle w:val="Heading1"/>
        <w:tabs>
          <w:tab w:val="left" w:pos="6000"/>
        </w:tabs>
        <w:rPr>
          <w:color w:val="000000" w:themeColor="text1"/>
        </w:rPr>
      </w:pPr>
      <w:r>
        <w:rPr>
          <w:color w:val="000000" w:themeColor="text1"/>
        </w:rPr>
        <w:lastRenderedPageBreak/>
        <w:t>CART &amp; OTHERS</w:t>
      </w:r>
      <w:r>
        <w:rPr>
          <w:color w:val="000000" w:themeColor="text1"/>
        </w:rPr>
        <w:tab/>
      </w:r>
    </w:p>
    <w:p w14:paraId="38945494" w14:textId="73EABEE5" w:rsidR="00B8329D" w:rsidRDefault="00B8329D" w:rsidP="00B8329D">
      <w:pPr>
        <w:pStyle w:val="Checkbox"/>
      </w:pPr>
    </w:p>
    <w:p w14:paraId="54BEDB19" w14:textId="60E776BA" w:rsidR="00EB54F8" w:rsidRDefault="00EB54F8" w:rsidP="00B8329D">
      <w:pPr>
        <w:pStyle w:val="Checkbox"/>
      </w:pPr>
    </w:p>
    <w:p w14:paraId="41E9276F" w14:textId="00678C62" w:rsidR="00B8329D" w:rsidRDefault="00EB54F8" w:rsidP="00B8329D">
      <w:pPr>
        <w:pStyle w:val="Checkbox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98FD8F0" wp14:editId="61C447A4">
            <wp:simplePos x="0" y="0"/>
            <wp:positionH relativeFrom="column">
              <wp:posOffset>3295650</wp:posOffset>
            </wp:positionH>
            <wp:positionV relativeFrom="paragraph">
              <wp:posOffset>429895</wp:posOffset>
            </wp:positionV>
            <wp:extent cx="2895600" cy="4685665"/>
            <wp:effectExtent l="0" t="0" r="0" b="635"/>
            <wp:wrapTight wrapText="bothSides">
              <wp:wrapPolygon edited="0">
                <wp:start x="0" y="0"/>
                <wp:lineTo x="0" y="21515"/>
                <wp:lineTo x="21458" y="21515"/>
                <wp:lineTo x="2145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332EDC88" wp14:editId="635AC3A9">
            <wp:simplePos x="0" y="0"/>
            <wp:positionH relativeFrom="margin">
              <wp:align>left</wp:align>
            </wp:positionH>
            <wp:positionV relativeFrom="paragraph">
              <wp:posOffset>429895</wp:posOffset>
            </wp:positionV>
            <wp:extent cx="2905125" cy="4695825"/>
            <wp:effectExtent l="0" t="0" r="9525" b="9525"/>
            <wp:wrapTight wrapText="bothSides">
              <wp:wrapPolygon edited="0">
                <wp:start x="0" y="0"/>
                <wp:lineTo x="0" y="21556"/>
                <wp:lineTo x="21529" y="21556"/>
                <wp:lineTo x="2152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54F8">
        <w:t xml:space="preserve"> </w:t>
      </w:r>
    </w:p>
    <w:p w14:paraId="1F812E39" w14:textId="072BFB03" w:rsidR="00EB54F8" w:rsidRDefault="00EB54F8" w:rsidP="00B8329D">
      <w:pPr>
        <w:pStyle w:val="Checkbox"/>
      </w:pPr>
    </w:p>
    <w:p w14:paraId="3D4963A7" w14:textId="4380D509" w:rsidR="00EB54F8" w:rsidRDefault="00EB54F8" w:rsidP="00B8329D">
      <w:pPr>
        <w:pStyle w:val="Checkbox"/>
      </w:pPr>
    </w:p>
    <w:p w14:paraId="40798C2B" w14:textId="1203158E" w:rsidR="00EB54F8" w:rsidRDefault="00EB54F8" w:rsidP="00B8329D">
      <w:pPr>
        <w:pStyle w:val="Checkbox"/>
      </w:pPr>
    </w:p>
    <w:p w14:paraId="1B5EAA73" w14:textId="19BDCAA8" w:rsidR="00EB54F8" w:rsidRDefault="00EB54F8" w:rsidP="00B8329D">
      <w:pPr>
        <w:pStyle w:val="Checkbox"/>
      </w:pPr>
    </w:p>
    <w:p w14:paraId="21145072" w14:textId="235EEED9" w:rsidR="00EB54F8" w:rsidRDefault="00EB54F8" w:rsidP="00B8329D">
      <w:pPr>
        <w:pStyle w:val="Checkbox"/>
      </w:pPr>
    </w:p>
    <w:p w14:paraId="0BFDAE9C" w14:textId="1E205DDB" w:rsidR="00EB54F8" w:rsidRDefault="00EB54F8" w:rsidP="00B8329D">
      <w:pPr>
        <w:pStyle w:val="Checkbox"/>
      </w:pPr>
    </w:p>
    <w:p w14:paraId="5ABD6376" w14:textId="2E9D9BF5" w:rsidR="00EB54F8" w:rsidRDefault="00EB54F8" w:rsidP="00B8329D">
      <w:pPr>
        <w:pStyle w:val="Checkbox"/>
      </w:pPr>
    </w:p>
    <w:p w14:paraId="6F74C3AB" w14:textId="6D8363C4" w:rsidR="00EB54F8" w:rsidRDefault="00EB54F8" w:rsidP="00B8329D">
      <w:pPr>
        <w:pStyle w:val="Checkbox"/>
      </w:pPr>
    </w:p>
    <w:p w14:paraId="64973EBA" w14:textId="194E4E66" w:rsidR="00EB54F8" w:rsidRDefault="00EB54F8" w:rsidP="00B8329D">
      <w:pPr>
        <w:pStyle w:val="Checkbox"/>
      </w:pPr>
    </w:p>
    <w:p w14:paraId="6C2256F3" w14:textId="7C6E9572" w:rsidR="00EB54F8" w:rsidRDefault="00EB54F8" w:rsidP="00B8329D">
      <w:pPr>
        <w:pStyle w:val="Checkbox"/>
      </w:pPr>
    </w:p>
    <w:p w14:paraId="39682948" w14:textId="6C04742A" w:rsidR="00EB54F8" w:rsidRDefault="00EB54F8" w:rsidP="00B8329D">
      <w:pPr>
        <w:pStyle w:val="Checkbox"/>
      </w:pPr>
    </w:p>
    <w:p w14:paraId="01E95444" w14:textId="6F52627B" w:rsidR="00EB54F8" w:rsidRDefault="00EB54F8" w:rsidP="00B8329D">
      <w:pPr>
        <w:pStyle w:val="Checkbox"/>
      </w:pPr>
    </w:p>
    <w:p w14:paraId="46990837" w14:textId="77DCF660" w:rsidR="00EB54F8" w:rsidRDefault="00EB54F8" w:rsidP="00B8329D">
      <w:pPr>
        <w:pStyle w:val="Checkbox"/>
      </w:pPr>
    </w:p>
    <w:p w14:paraId="72E4BD41" w14:textId="4C3D5488" w:rsidR="00EB54F8" w:rsidRDefault="00EB54F8" w:rsidP="00B8329D">
      <w:pPr>
        <w:pStyle w:val="Checkbox"/>
      </w:pPr>
    </w:p>
    <w:p w14:paraId="67E0D13A" w14:textId="36C78685" w:rsidR="00EB54F8" w:rsidRDefault="00EB54F8" w:rsidP="00B8329D">
      <w:pPr>
        <w:pStyle w:val="Checkbox"/>
      </w:pPr>
    </w:p>
    <w:p w14:paraId="1F807E1A" w14:textId="0CBFCE5E" w:rsidR="00EB54F8" w:rsidRDefault="00EB54F8" w:rsidP="00B8329D">
      <w:pPr>
        <w:pStyle w:val="Checkbox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F284479" wp14:editId="355CB5C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923540" cy="5067935"/>
            <wp:effectExtent l="0" t="0" r="0" b="0"/>
            <wp:wrapTight wrapText="bothSides">
              <wp:wrapPolygon edited="0">
                <wp:start x="0" y="0"/>
                <wp:lineTo x="0" y="21516"/>
                <wp:lineTo x="21394" y="21516"/>
                <wp:lineTo x="2139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506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5F580A78" wp14:editId="4D4A3121">
            <wp:simplePos x="0" y="0"/>
            <wp:positionH relativeFrom="column">
              <wp:posOffset>-190500</wp:posOffset>
            </wp:positionH>
            <wp:positionV relativeFrom="paragraph">
              <wp:posOffset>0</wp:posOffset>
            </wp:positionV>
            <wp:extent cx="3105150" cy="5105400"/>
            <wp:effectExtent l="0" t="0" r="0" b="0"/>
            <wp:wrapTight wrapText="bothSides">
              <wp:wrapPolygon edited="0">
                <wp:start x="0" y="0"/>
                <wp:lineTo x="0" y="21519"/>
                <wp:lineTo x="21467" y="21519"/>
                <wp:lineTo x="2146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54F8">
        <w:t xml:space="preserve"> </w:t>
      </w:r>
    </w:p>
    <w:sectPr w:rsidR="00EB54F8" w:rsidSect="00A67285">
      <w:footerReference w:type="default" r:id="rId25"/>
      <w:footerReference w:type="first" r:id="rId26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670AB6" w14:textId="77777777" w:rsidR="00811AB0" w:rsidRDefault="00811AB0" w:rsidP="005A20E2">
      <w:pPr>
        <w:spacing w:after="0"/>
      </w:pPr>
      <w:r>
        <w:separator/>
      </w:r>
    </w:p>
    <w:p w14:paraId="1912D2AB" w14:textId="77777777" w:rsidR="00811AB0" w:rsidRDefault="00811AB0"/>
    <w:p w14:paraId="0228A8FD" w14:textId="77777777" w:rsidR="00811AB0" w:rsidRDefault="00811AB0" w:rsidP="009B4773"/>
    <w:p w14:paraId="6CE7B498" w14:textId="77777777" w:rsidR="00811AB0" w:rsidRDefault="00811AB0" w:rsidP="00513832"/>
  </w:endnote>
  <w:endnote w:type="continuationSeparator" w:id="0">
    <w:p w14:paraId="22828D6A" w14:textId="77777777" w:rsidR="00811AB0" w:rsidRDefault="00811AB0" w:rsidP="005A20E2">
      <w:pPr>
        <w:spacing w:after="0"/>
      </w:pPr>
      <w:r>
        <w:continuationSeparator/>
      </w:r>
    </w:p>
    <w:p w14:paraId="0577DFFF" w14:textId="77777777" w:rsidR="00811AB0" w:rsidRDefault="00811AB0"/>
    <w:p w14:paraId="62D8EDDC" w14:textId="77777777" w:rsidR="00811AB0" w:rsidRDefault="00811AB0" w:rsidP="009B4773"/>
    <w:p w14:paraId="372A01EA" w14:textId="77777777" w:rsidR="00811AB0" w:rsidRDefault="00811AB0" w:rsidP="00513832"/>
  </w:endnote>
  <w:endnote w:type="continuationNotice" w:id="1">
    <w:p w14:paraId="298AA732" w14:textId="77777777" w:rsidR="00811AB0" w:rsidRDefault="00811AB0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2ED0D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="00086515">
      <w:rPr>
        <w:noProof/>
      </w:rPr>
      <w:t>7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800D8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 w:rsidR="00086515">
      <w:rPr>
        <w:noProof/>
      </w:rPr>
      <w:t>1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BA66B0" w14:textId="77777777" w:rsidR="00811AB0" w:rsidRDefault="00811AB0" w:rsidP="005A20E2">
      <w:pPr>
        <w:spacing w:after="0"/>
      </w:pPr>
      <w:r>
        <w:separator/>
      </w:r>
    </w:p>
    <w:p w14:paraId="37022F47" w14:textId="77777777" w:rsidR="00811AB0" w:rsidRDefault="00811AB0"/>
    <w:p w14:paraId="69DC7941" w14:textId="77777777" w:rsidR="00811AB0" w:rsidRDefault="00811AB0" w:rsidP="009B4773"/>
    <w:p w14:paraId="4A2490DF" w14:textId="77777777" w:rsidR="00811AB0" w:rsidRDefault="00811AB0" w:rsidP="00513832"/>
  </w:footnote>
  <w:footnote w:type="continuationSeparator" w:id="0">
    <w:p w14:paraId="00FEDF81" w14:textId="77777777" w:rsidR="00811AB0" w:rsidRDefault="00811AB0" w:rsidP="005A20E2">
      <w:pPr>
        <w:spacing w:after="0"/>
      </w:pPr>
      <w:r>
        <w:continuationSeparator/>
      </w:r>
    </w:p>
    <w:p w14:paraId="4CD115D4" w14:textId="77777777" w:rsidR="00811AB0" w:rsidRDefault="00811AB0"/>
    <w:p w14:paraId="0C3F482D" w14:textId="77777777" w:rsidR="00811AB0" w:rsidRDefault="00811AB0" w:rsidP="009B4773"/>
    <w:p w14:paraId="72C0A356" w14:textId="77777777" w:rsidR="00811AB0" w:rsidRDefault="00811AB0" w:rsidP="00513832"/>
  </w:footnote>
  <w:footnote w:type="continuationNotice" w:id="1">
    <w:p w14:paraId="38F9A2BB" w14:textId="77777777" w:rsidR="00811AB0" w:rsidRDefault="00811AB0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9" type="#_x0000_t75" style="width:11.25pt;height:11.25pt" o:bullet="t">
        <v:imagedata r:id="rId1" o:title="msoBB9D"/>
      </v:shape>
    </w:pict>
  </w:numPicBullet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6A1BD4"/>
    <w:multiLevelType w:val="hybridMultilevel"/>
    <w:tmpl w:val="4CC2371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C1C132B"/>
    <w:multiLevelType w:val="hybridMultilevel"/>
    <w:tmpl w:val="A15CBB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1B7922"/>
    <w:multiLevelType w:val="hybridMultilevel"/>
    <w:tmpl w:val="BB84333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B00F7C"/>
    <w:multiLevelType w:val="hybridMultilevel"/>
    <w:tmpl w:val="5DD4E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5151AC"/>
    <w:multiLevelType w:val="hybridMultilevel"/>
    <w:tmpl w:val="DC320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39"/>
  </w:num>
  <w:num w:numId="3">
    <w:abstractNumId w:val="19"/>
  </w:num>
  <w:num w:numId="4">
    <w:abstractNumId w:val="27"/>
  </w:num>
  <w:num w:numId="5">
    <w:abstractNumId w:val="14"/>
  </w:num>
  <w:num w:numId="6">
    <w:abstractNumId w:val="8"/>
  </w:num>
  <w:num w:numId="7">
    <w:abstractNumId w:val="38"/>
  </w:num>
  <w:num w:numId="8">
    <w:abstractNumId w:val="13"/>
  </w:num>
  <w:num w:numId="9">
    <w:abstractNumId w:val="41"/>
  </w:num>
  <w:num w:numId="10">
    <w:abstractNumId w:val="35"/>
  </w:num>
  <w:num w:numId="11">
    <w:abstractNumId w:val="4"/>
  </w:num>
  <w:num w:numId="12">
    <w:abstractNumId w:val="11"/>
  </w:num>
  <w:num w:numId="13">
    <w:abstractNumId w:val="18"/>
  </w:num>
  <w:num w:numId="14">
    <w:abstractNumId w:val="26"/>
  </w:num>
  <w:num w:numId="15">
    <w:abstractNumId w:val="22"/>
  </w:num>
  <w:num w:numId="16">
    <w:abstractNumId w:val="7"/>
  </w:num>
  <w:num w:numId="17">
    <w:abstractNumId w:val="29"/>
  </w:num>
  <w:num w:numId="18">
    <w:abstractNumId w:val="42"/>
  </w:num>
  <w:num w:numId="19">
    <w:abstractNumId w:val="10"/>
  </w:num>
  <w:num w:numId="20">
    <w:abstractNumId w:val="33"/>
  </w:num>
  <w:num w:numId="21">
    <w:abstractNumId w:val="12"/>
  </w:num>
  <w:num w:numId="22">
    <w:abstractNumId w:val="23"/>
  </w:num>
  <w:num w:numId="23">
    <w:abstractNumId w:val="25"/>
  </w:num>
  <w:num w:numId="24">
    <w:abstractNumId w:val="21"/>
  </w:num>
  <w:num w:numId="25">
    <w:abstractNumId w:val="24"/>
  </w:num>
  <w:num w:numId="26">
    <w:abstractNumId w:val="9"/>
  </w:num>
  <w:num w:numId="27">
    <w:abstractNumId w:val="36"/>
  </w:num>
  <w:num w:numId="28">
    <w:abstractNumId w:val="16"/>
  </w:num>
  <w:num w:numId="29">
    <w:abstractNumId w:val="6"/>
  </w:num>
  <w:num w:numId="30">
    <w:abstractNumId w:val="20"/>
  </w:num>
  <w:num w:numId="31">
    <w:abstractNumId w:val="5"/>
  </w:num>
  <w:num w:numId="32">
    <w:abstractNumId w:val="32"/>
  </w:num>
  <w:num w:numId="33">
    <w:abstractNumId w:val="34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7"/>
  </w:num>
  <w:num w:numId="3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7"/>
  </w:num>
  <w:num w:numId="47">
    <w:abstractNumId w:val="28"/>
  </w:num>
  <w:num w:numId="48">
    <w:abstractNumId w:val="31"/>
  </w:num>
  <w:num w:numId="49">
    <w:abstractNumId w:val="40"/>
  </w:num>
  <w:num w:numId="50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5D43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86515"/>
    <w:rsid w:val="000900B6"/>
    <w:rsid w:val="000A649E"/>
    <w:rsid w:val="000A7626"/>
    <w:rsid w:val="000B2D28"/>
    <w:rsid w:val="000B5DA2"/>
    <w:rsid w:val="000C1C28"/>
    <w:rsid w:val="000C5872"/>
    <w:rsid w:val="000E0979"/>
    <w:rsid w:val="000E1544"/>
    <w:rsid w:val="000F47C0"/>
    <w:rsid w:val="001155CE"/>
    <w:rsid w:val="00122557"/>
    <w:rsid w:val="001225D9"/>
    <w:rsid w:val="0012403E"/>
    <w:rsid w:val="00124370"/>
    <w:rsid w:val="00160392"/>
    <w:rsid w:val="00164319"/>
    <w:rsid w:val="001A5429"/>
    <w:rsid w:val="001A64A5"/>
    <w:rsid w:val="001D1C11"/>
    <w:rsid w:val="001D1C22"/>
    <w:rsid w:val="001E11F1"/>
    <w:rsid w:val="001E1E58"/>
    <w:rsid w:val="001E2A32"/>
    <w:rsid w:val="00206719"/>
    <w:rsid w:val="00207A17"/>
    <w:rsid w:val="00240312"/>
    <w:rsid w:val="00247B17"/>
    <w:rsid w:val="00252E4A"/>
    <w:rsid w:val="00254286"/>
    <w:rsid w:val="002642A8"/>
    <w:rsid w:val="00265339"/>
    <w:rsid w:val="0026544D"/>
    <w:rsid w:val="002955AB"/>
    <w:rsid w:val="00296958"/>
    <w:rsid w:val="002A137B"/>
    <w:rsid w:val="0031130D"/>
    <w:rsid w:val="00313A95"/>
    <w:rsid w:val="00314A6F"/>
    <w:rsid w:val="00334394"/>
    <w:rsid w:val="00347AF5"/>
    <w:rsid w:val="00360F98"/>
    <w:rsid w:val="00362478"/>
    <w:rsid w:val="003639D2"/>
    <w:rsid w:val="00374421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4538F"/>
    <w:rsid w:val="00451487"/>
    <w:rsid w:val="0045151B"/>
    <w:rsid w:val="00461C3D"/>
    <w:rsid w:val="00465FDF"/>
    <w:rsid w:val="004667E4"/>
    <w:rsid w:val="00493EC0"/>
    <w:rsid w:val="00495909"/>
    <w:rsid w:val="004B5251"/>
    <w:rsid w:val="004C0453"/>
    <w:rsid w:val="004C432D"/>
    <w:rsid w:val="004C7B3E"/>
    <w:rsid w:val="00513832"/>
    <w:rsid w:val="0051655D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4450"/>
    <w:rsid w:val="00685B4E"/>
    <w:rsid w:val="006936EB"/>
    <w:rsid w:val="006B048A"/>
    <w:rsid w:val="006B2383"/>
    <w:rsid w:val="006C4D5C"/>
    <w:rsid w:val="006D0144"/>
    <w:rsid w:val="006E3FC8"/>
    <w:rsid w:val="006F38DB"/>
    <w:rsid w:val="006F43CA"/>
    <w:rsid w:val="00705D43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1AB0"/>
    <w:rsid w:val="00813EC8"/>
    <w:rsid w:val="00817F8C"/>
    <w:rsid w:val="00821490"/>
    <w:rsid w:val="0082491D"/>
    <w:rsid w:val="0083428B"/>
    <w:rsid w:val="00852904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12C1B"/>
    <w:rsid w:val="0091453A"/>
    <w:rsid w:val="0092125E"/>
    <w:rsid w:val="00924319"/>
    <w:rsid w:val="009355C2"/>
    <w:rsid w:val="00952A7A"/>
    <w:rsid w:val="00974BF8"/>
    <w:rsid w:val="009A3B33"/>
    <w:rsid w:val="009A45A0"/>
    <w:rsid w:val="009A5320"/>
    <w:rsid w:val="009B064D"/>
    <w:rsid w:val="009B35B5"/>
    <w:rsid w:val="009B3A56"/>
    <w:rsid w:val="009B4773"/>
    <w:rsid w:val="009D2556"/>
    <w:rsid w:val="009D7695"/>
    <w:rsid w:val="009E71EE"/>
    <w:rsid w:val="00A10100"/>
    <w:rsid w:val="00A371D8"/>
    <w:rsid w:val="00A630FD"/>
    <w:rsid w:val="00A67285"/>
    <w:rsid w:val="00A74908"/>
    <w:rsid w:val="00A91213"/>
    <w:rsid w:val="00A960DC"/>
    <w:rsid w:val="00AA1496"/>
    <w:rsid w:val="00AA29B1"/>
    <w:rsid w:val="00AA387F"/>
    <w:rsid w:val="00AA66D7"/>
    <w:rsid w:val="00AC3653"/>
    <w:rsid w:val="00AE0241"/>
    <w:rsid w:val="00AE5008"/>
    <w:rsid w:val="00B12D81"/>
    <w:rsid w:val="00B26302"/>
    <w:rsid w:val="00B37B3B"/>
    <w:rsid w:val="00B44C47"/>
    <w:rsid w:val="00B57756"/>
    <w:rsid w:val="00B57F4F"/>
    <w:rsid w:val="00B7636D"/>
    <w:rsid w:val="00B80CF1"/>
    <w:rsid w:val="00B8329D"/>
    <w:rsid w:val="00B87924"/>
    <w:rsid w:val="00B9484B"/>
    <w:rsid w:val="00BA2A38"/>
    <w:rsid w:val="00BA31C4"/>
    <w:rsid w:val="00BB02E6"/>
    <w:rsid w:val="00BD0C60"/>
    <w:rsid w:val="00BD3F62"/>
    <w:rsid w:val="00C17BCF"/>
    <w:rsid w:val="00C3246A"/>
    <w:rsid w:val="00C64873"/>
    <w:rsid w:val="00C65564"/>
    <w:rsid w:val="00C90198"/>
    <w:rsid w:val="00CA61D8"/>
    <w:rsid w:val="00CB54C3"/>
    <w:rsid w:val="00CC4A6D"/>
    <w:rsid w:val="00CD1D98"/>
    <w:rsid w:val="00CF1267"/>
    <w:rsid w:val="00D13200"/>
    <w:rsid w:val="00D26769"/>
    <w:rsid w:val="00D26B2B"/>
    <w:rsid w:val="00D27AF8"/>
    <w:rsid w:val="00D56CAE"/>
    <w:rsid w:val="00D6543F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65A2"/>
    <w:rsid w:val="00DF2DCC"/>
    <w:rsid w:val="00E01D0E"/>
    <w:rsid w:val="00E10023"/>
    <w:rsid w:val="00E16215"/>
    <w:rsid w:val="00E31650"/>
    <w:rsid w:val="00E35169"/>
    <w:rsid w:val="00E53724"/>
    <w:rsid w:val="00E552C8"/>
    <w:rsid w:val="00E742F3"/>
    <w:rsid w:val="00E75006"/>
    <w:rsid w:val="00E84350"/>
    <w:rsid w:val="00E85863"/>
    <w:rsid w:val="00E91AE4"/>
    <w:rsid w:val="00EA431D"/>
    <w:rsid w:val="00EB1B3F"/>
    <w:rsid w:val="00EB54F8"/>
    <w:rsid w:val="00EC4BCD"/>
    <w:rsid w:val="00F11CE4"/>
    <w:rsid w:val="00F217D3"/>
    <w:rsid w:val="00F256C7"/>
    <w:rsid w:val="00F26736"/>
    <w:rsid w:val="00F33F5E"/>
    <w:rsid w:val="00F476B0"/>
    <w:rsid w:val="00F60840"/>
    <w:rsid w:val="00F618FC"/>
    <w:rsid w:val="00F75B86"/>
    <w:rsid w:val="00F77933"/>
    <w:rsid w:val="00F8411A"/>
    <w:rsid w:val="00FB1673"/>
    <w:rsid w:val="00FB315C"/>
    <w:rsid w:val="00FC1405"/>
    <w:rsid w:val="00FD187D"/>
    <w:rsid w:val="00FF0913"/>
    <w:rsid w:val="00FF7EFE"/>
    <w:rsid w:val="29B97F38"/>
    <w:rsid w:val="2D87F291"/>
    <w:rsid w:val="49347FFF"/>
    <w:rsid w:val="658D8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E010A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1A64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46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eprojects@aptechfze.ae" TargetMode="External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hammad%20Hassan\AppData\Roaming\Microsoft\Templates\Small%20business%20startup%20checklist.dotx" TargetMode="External"/></Relationship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>E- Project</MediaServiceKeyPoints>
  </documentManagement>
</p:properties>
</file>

<file path=customXml/itemProps1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25D20BD-075B-4865-8672-2E1022E9B2F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</Template>
  <TotalTime>0</TotalTime>
  <Pages>8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Doctor WebForum</vt:lpstr>
    </vt:vector>
  </TitlesOfParts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Doctor WebForum</dc:title>
  <dc:subject/>
  <dc:creator/>
  <cp:keywords/>
  <dc:description/>
  <cp:lastModifiedBy/>
  <cp:revision>1</cp:revision>
  <dcterms:created xsi:type="dcterms:W3CDTF">2020-03-16T15:41:00Z</dcterms:created>
  <dcterms:modified xsi:type="dcterms:W3CDTF">2021-01-26T12:30:00Z</dcterms:modified>
  <cp:contentStatus>E- Project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